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01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13"/>
        <w:gridCol w:w="624"/>
        <w:gridCol w:w="2294"/>
        <w:gridCol w:w="419"/>
        <w:gridCol w:w="6551"/>
      </w:tblGrid>
      <w:tr w:rsidR="003D1B71" w:rsidRPr="00CA16E3" w14:paraId="47B9D1AC" w14:textId="77777777" w:rsidTr="008B0BE5">
        <w:trPr>
          <w:trHeight w:val="1534"/>
        </w:trPr>
        <w:tc>
          <w:tcPr>
            <w:tcW w:w="3631" w:type="dxa"/>
            <w:gridSpan w:val="3"/>
            <w:vMerge w:val="restart"/>
            <w:tcBorders>
              <w:bottom w:val="nil"/>
            </w:tcBorders>
          </w:tcPr>
          <w:p w14:paraId="79720511" w14:textId="48D738D9" w:rsidR="003D1B71" w:rsidRPr="00665F95" w:rsidRDefault="00EC17C1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noProof/>
                <w:lang w:eastAsia="es-CO"/>
              </w:rPr>
              <w:drawing>
                <wp:anchor distT="0" distB="0" distL="114300" distR="114300" simplePos="0" relativeHeight="251659264" behindDoc="0" locked="0" layoutInCell="1" allowOverlap="1" wp14:anchorId="03ACC55C" wp14:editId="2EFCF78E">
                  <wp:simplePos x="0" y="0"/>
                  <wp:positionH relativeFrom="column">
                    <wp:posOffset>-53975</wp:posOffset>
                  </wp:positionH>
                  <wp:positionV relativeFrom="paragraph">
                    <wp:posOffset>19050</wp:posOffset>
                  </wp:positionV>
                  <wp:extent cx="1411605" cy="1876425"/>
                  <wp:effectExtent l="19050" t="19050" r="17145" b="28575"/>
                  <wp:wrapTopAndBottom/>
                  <wp:docPr id="1" name="gráficos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 cstate="print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1605" cy="18764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9" w:type="dxa"/>
            <w:vMerge w:val="restart"/>
            <w:tcBorders>
              <w:bottom w:val="nil"/>
            </w:tcBorders>
          </w:tcPr>
          <w:p w14:paraId="2639458E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551" w:type="dxa"/>
            <w:tcBorders>
              <w:bottom w:val="nil"/>
            </w:tcBorders>
          </w:tcPr>
          <w:p w14:paraId="7E2E0D1B" w14:textId="329D6707" w:rsidR="003D1B71" w:rsidRPr="00665F95" w:rsidRDefault="00EC17C1" w:rsidP="00310F17">
            <w:pPr>
              <w:pStyle w:val="Ttulo"/>
            </w:pPr>
            <w:r>
              <w:t xml:space="preserve">Jhon Mario </w:t>
            </w:r>
            <w:r w:rsidR="003D1B71" w:rsidRPr="00665F95">
              <w:rPr>
                <w:lang w:bidi="es-ES"/>
              </w:rPr>
              <w:br/>
            </w:r>
            <w:r>
              <w:t>Enciso Ramírez</w:t>
            </w:r>
          </w:p>
        </w:tc>
      </w:tr>
      <w:tr w:rsidR="003D1B71" w:rsidRPr="00CA16E3" w14:paraId="10D15B58" w14:textId="77777777" w:rsidTr="008B0BE5">
        <w:trPr>
          <w:trHeight w:val="1154"/>
        </w:trPr>
        <w:tc>
          <w:tcPr>
            <w:tcW w:w="3631" w:type="dxa"/>
            <w:gridSpan w:val="3"/>
            <w:vMerge/>
            <w:tcBorders>
              <w:bottom w:val="nil"/>
            </w:tcBorders>
          </w:tcPr>
          <w:p w14:paraId="3EAD9FE8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19" w:type="dxa"/>
            <w:vMerge/>
            <w:tcBorders>
              <w:bottom w:val="nil"/>
            </w:tcBorders>
          </w:tcPr>
          <w:p w14:paraId="25DC5AC1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551" w:type="dxa"/>
            <w:vMerge w:val="restart"/>
            <w:tcBorders>
              <w:bottom w:val="nil"/>
            </w:tcBorders>
            <w:vAlign w:val="bottom"/>
          </w:tcPr>
          <w:sdt>
            <w:sdtPr>
              <w:id w:val="1196195576"/>
              <w:placeholder>
                <w:docPart w:val="65B5AE88A6244019969C0E5A24DA4FFE"/>
              </w:placeholder>
              <w:temporary/>
              <w15:appearance w15:val="hidden"/>
            </w:sdtPr>
            <w:sdtContent>
              <w:p w14:paraId="16AAD621" w14:textId="77777777" w:rsidR="00EC17C1" w:rsidRPr="00F20161" w:rsidRDefault="00EC17C1" w:rsidP="00EC17C1">
                <w:pPr>
                  <w:pStyle w:val="Ttulo2"/>
                </w:pPr>
                <w:r w:rsidRPr="00F20161">
                  <w:t>Experiencia</w:t>
                </w:r>
              </w:p>
            </w:sdtContent>
          </w:sdt>
          <w:p w14:paraId="32E57AC5" w14:textId="05FAF845" w:rsidR="00EC17C1" w:rsidRDefault="008B0BE5" w:rsidP="00EC17C1">
            <w:pPr>
              <w:pStyle w:val="Fechas"/>
              <w:spacing w:line="216" w:lineRule="auto"/>
            </w:pPr>
            <w:r>
              <w:t>N</w:t>
            </w:r>
            <w:r w:rsidR="00EC17C1">
              <w:t>inguna</w:t>
            </w:r>
          </w:p>
          <w:p w14:paraId="23B352A0" w14:textId="081334AE" w:rsidR="008B0BE5" w:rsidRDefault="008B0BE5" w:rsidP="00EC17C1">
            <w:pPr>
              <w:pStyle w:val="Fechas"/>
              <w:spacing w:line="216" w:lineRule="auto"/>
            </w:pPr>
          </w:p>
          <w:p w14:paraId="63D8A0DF" w14:textId="61A8A8D5" w:rsidR="008B0BE5" w:rsidRDefault="008B0BE5" w:rsidP="00EC17C1">
            <w:pPr>
              <w:pStyle w:val="Fechas"/>
              <w:spacing w:line="216" w:lineRule="auto"/>
              <w:rPr>
                <w:rFonts w:asciiTheme="majorHAnsi" w:hAnsiTheme="majorHAnsi"/>
                <w:color w:val="0072C7" w:themeColor="accent2"/>
                <w:sz w:val="24"/>
                <w:szCs w:val="28"/>
                <w:u w:val="single"/>
              </w:rPr>
            </w:pPr>
            <w:r w:rsidRPr="008D2BF2">
              <w:rPr>
                <w:rFonts w:asciiTheme="majorHAnsi" w:hAnsiTheme="majorHAnsi"/>
                <w:color w:val="0072C7" w:themeColor="accent2"/>
                <w:sz w:val="24"/>
                <w:szCs w:val="28"/>
                <w:u w:val="single"/>
              </w:rPr>
              <w:t>Estudios</w:t>
            </w:r>
          </w:p>
          <w:p w14:paraId="1E61DBAE" w14:textId="77777777" w:rsidR="008D2BF2" w:rsidRPr="008D2BF2" w:rsidRDefault="008D2BF2" w:rsidP="00EC17C1">
            <w:pPr>
              <w:pStyle w:val="Fechas"/>
              <w:spacing w:line="216" w:lineRule="auto"/>
              <w:rPr>
                <w:rFonts w:asciiTheme="majorHAnsi" w:hAnsiTheme="majorHAnsi"/>
                <w:color w:val="0072C7" w:themeColor="accent2"/>
                <w:sz w:val="24"/>
                <w:szCs w:val="28"/>
                <w:u w:val="single"/>
              </w:rPr>
            </w:pPr>
          </w:p>
          <w:p w14:paraId="26C2A0DE" w14:textId="77777777" w:rsidR="008B0BE5" w:rsidRPr="008D2BF2" w:rsidRDefault="008B0BE5" w:rsidP="008B0BE5">
            <w:pPr>
              <w:pStyle w:val="Standard"/>
              <w:rPr>
                <w:rFonts w:asciiTheme="minorHAnsi" w:hAnsiTheme="minorHAnsi" w:cstheme="minorHAnsi"/>
                <w:sz w:val="18"/>
                <w:szCs w:val="18"/>
              </w:rPr>
            </w:pPr>
            <w:r w:rsidRPr="008D2BF2">
              <w:rPr>
                <w:rFonts w:asciiTheme="minorHAnsi" w:eastAsia="Cambria" w:hAnsiTheme="minorHAnsi" w:cstheme="minorHAnsi"/>
                <w:b/>
                <w:sz w:val="18"/>
                <w:szCs w:val="18"/>
              </w:rPr>
              <w:t>Estudios Primarios:</w:t>
            </w:r>
            <w:r w:rsidRPr="008D2BF2">
              <w:rPr>
                <w:rFonts w:asciiTheme="minorHAnsi" w:eastAsia="Arial" w:hAnsiTheme="minorHAnsi" w:cstheme="minorHAnsi"/>
                <w:sz w:val="18"/>
                <w:szCs w:val="18"/>
              </w:rPr>
              <w:tab/>
            </w:r>
            <w:r w:rsidRPr="008D2BF2">
              <w:rPr>
                <w:rFonts w:asciiTheme="minorHAnsi" w:eastAsia="Arial" w:hAnsiTheme="minorHAnsi" w:cstheme="minorHAnsi"/>
                <w:sz w:val="18"/>
                <w:szCs w:val="18"/>
              </w:rPr>
              <w:tab/>
            </w:r>
            <w:r w:rsidRPr="008D2BF2">
              <w:rPr>
                <w:rFonts w:asciiTheme="minorHAnsi" w:eastAsia="Arial Narrow" w:hAnsiTheme="minorHAnsi" w:cstheme="minorHAnsi"/>
                <w:sz w:val="18"/>
                <w:szCs w:val="18"/>
              </w:rPr>
              <w:t>Concentración Las Ferias</w:t>
            </w:r>
          </w:p>
          <w:p w14:paraId="13A22264" w14:textId="77777777" w:rsidR="008B0BE5" w:rsidRPr="008D2BF2" w:rsidRDefault="008B0BE5" w:rsidP="008B0BE5">
            <w:pPr>
              <w:pStyle w:val="Standard"/>
              <w:rPr>
                <w:rFonts w:asciiTheme="minorHAnsi" w:eastAsia="Arial Narrow" w:hAnsiTheme="minorHAnsi" w:cstheme="minorHAnsi"/>
                <w:sz w:val="18"/>
                <w:szCs w:val="18"/>
              </w:rPr>
            </w:pPr>
            <w:r w:rsidRPr="008D2BF2">
              <w:rPr>
                <w:rFonts w:asciiTheme="minorHAnsi" w:eastAsia="Arial Narrow" w:hAnsiTheme="minorHAnsi" w:cstheme="minorHAnsi"/>
                <w:sz w:val="18"/>
                <w:szCs w:val="18"/>
              </w:rPr>
              <w:tab/>
            </w:r>
            <w:r w:rsidRPr="008D2BF2">
              <w:rPr>
                <w:rFonts w:asciiTheme="minorHAnsi" w:eastAsia="Arial Narrow" w:hAnsiTheme="minorHAnsi" w:cstheme="minorHAnsi"/>
                <w:sz w:val="18"/>
                <w:szCs w:val="18"/>
              </w:rPr>
              <w:tab/>
            </w:r>
            <w:r w:rsidRPr="008D2BF2">
              <w:rPr>
                <w:rFonts w:asciiTheme="minorHAnsi" w:eastAsia="Arial Narrow" w:hAnsiTheme="minorHAnsi" w:cstheme="minorHAnsi"/>
                <w:sz w:val="18"/>
                <w:szCs w:val="18"/>
              </w:rPr>
              <w:tab/>
            </w:r>
            <w:r w:rsidRPr="008D2BF2">
              <w:rPr>
                <w:rFonts w:asciiTheme="minorHAnsi" w:eastAsia="Arial Narrow" w:hAnsiTheme="minorHAnsi" w:cstheme="minorHAnsi"/>
                <w:sz w:val="18"/>
                <w:szCs w:val="18"/>
              </w:rPr>
              <w:tab/>
            </w:r>
            <w:r w:rsidRPr="008D2BF2">
              <w:rPr>
                <w:rFonts w:asciiTheme="minorHAnsi" w:eastAsia="Arial Narrow" w:hAnsiTheme="minorHAnsi" w:cstheme="minorHAnsi"/>
                <w:sz w:val="18"/>
                <w:szCs w:val="18"/>
              </w:rPr>
              <w:tab/>
              <w:t>La Dorada, Caldas</w:t>
            </w:r>
          </w:p>
          <w:p w14:paraId="4E0E2394" w14:textId="77777777" w:rsidR="008B0BE5" w:rsidRPr="008D2BF2" w:rsidRDefault="008B0BE5" w:rsidP="008B0BE5">
            <w:pPr>
              <w:pStyle w:val="Standard"/>
              <w:spacing w:line="48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8D2BF2">
              <w:rPr>
                <w:rFonts w:asciiTheme="minorHAnsi" w:eastAsia="Arial Narrow" w:hAnsiTheme="minorHAnsi" w:cstheme="minorHAnsi"/>
                <w:sz w:val="18"/>
                <w:szCs w:val="18"/>
              </w:rPr>
              <w:tab/>
            </w:r>
            <w:r w:rsidRPr="008D2BF2">
              <w:rPr>
                <w:rFonts w:asciiTheme="minorHAnsi" w:eastAsia="Arial Narrow" w:hAnsiTheme="minorHAnsi" w:cstheme="minorHAnsi"/>
                <w:sz w:val="18"/>
                <w:szCs w:val="18"/>
              </w:rPr>
              <w:tab/>
            </w:r>
            <w:r w:rsidRPr="008D2BF2">
              <w:rPr>
                <w:rFonts w:asciiTheme="minorHAnsi" w:eastAsia="Arial Narrow" w:hAnsiTheme="minorHAnsi" w:cstheme="minorHAnsi"/>
                <w:sz w:val="18"/>
                <w:szCs w:val="18"/>
              </w:rPr>
              <w:tab/>
            </w:r>
            <w:r w:rsidRPr="008D2BF2">
              <w:rPr>
                <w:rFonts w:asciiTheme="minorHAnsi" w:eastAsia="Arial Narrow" w:hAnsiTheme="minorHAnsi" w:cstheme="minorHAnsi"/>
                <w:sz w:val="18"/>
                <w:szCs w:val="18"/>
              </w:rPr>
              <w:tab/>
            </w:r>
            <w:r w:rsidRPr="008D2BF2">
              <w:rPr>
                <w:rFonts w:asciiTheme="minorHAnsi" w:eastAsia="Arial Narrow" w:hAnsiTheme="minorHAnsi" w:cstheme="minorHAnsi"/>
                <w:sz w:val="18"/>
                <w:szCs w:val="18"/>
              </w:rPr>
              <w:tab/>
              <w:t>2000 - 2005</w:t>
            </w:r>
          </w:p>
          <w:p w14:paraId="0F77C906" w14:textId="77777777" w:rsidR="008B0BE5" w:rsidRPr="008D2BF2" w:rsidRDefault="008B0BE5" w:rsidP="008B0BE5">
            <w:pPr>
              <w:pStyle w:val="Standard"/>
              <w:ind w:left="3615" w:hanging="3600"/>
              <w:rPr>
                <w:rFonts w:asciiTheme="minorHAnsi" w:hAnsiTheme="minorHAnsi" w:cstheme="minorHAnsi"/>
                <w:sz w:val="18"/>
                <w:szCs w:val="18"/>
              </w:rPr>
            </w:pPr>
            <w:r w:rsidRPr="008D2BF2">
              <w:rPr>
                <w:rFonts w:asciiTheme="minorHAnsi" w:eastAsia="Cambria" w:hAnsiTheme="minorHAnsi" w:cstheme="minorHAnsi"/>
                <w:b/>
                <w:sz w:val="18"/>
                <w:szCs w:val="18"/>
              </w:rPr>
              <w:t>Estudios Secundarios:</w:t>
            </w:r>
            <w:r w:rsidRPr="008D2BF2">
              <w:rPr>
                <w:rFonts w:asciiTheme="minorHAnsi" w:eastAsia="Arial" w:hAnsiTheme="minorHAnsi" w:cstheme="minorHAnsi"/>
                <w:sz w:val="18"/>
                <w:szCs w:val="18"/>
              </w:rPr>
              <w:tab/>
              <w:t>Bachiller Académico con Énfasis en Sistemas y Computación</w:t>
            </w:r>
          </w:p>
          <w:p w14:paraId="0167A002" w14:textId="77777777" w:rsidR="008B0BE5" w:rsidRPr="008D2BF2" w:rsidRDefault="008B0BE5" w:rsidP="008B0BE5">
            <w:pPr>
              <w:pStyle w:val="Standard"/>
              <w:ind w:left="2880" w:firstLine="720"/>
              <w:rPr>
                <w:rFonts w:asciiTheme="minorHAnsi" w:hAnsiTheme="minorHAnsi" w:cstheme="minorHAnsi"/>
                <w:sz w:val="18"/>
                <w:szCs w:val="18"/>
              </w:rPr>
            </w:pPr>
            <w:r w:rsidRPr="008D2BF2">
              <w:rPr>
                <w:rFonts w:asciiTheme="minorHAnsi" w:eastAsia="Arial Narrow" w:hAnsiTheme="minorHAnsi" w:cstheme="minorHAnsi"/>
                <w:sz w:val="18"/>
                <w:szCs w:val="18"/>
              </w:rPr>
              <w:t>Instituto Educativo Renán Barco</w:t>
            </w:r>
          </w:p>
          <w:p w14:paraId="7F72225F" w14:textId="77777777" w:rsidR="008B0BE5" w:rsidRPr="008D2BF2" w:rsidRDefault="008B0BE5" w:rsidP="008B0BE5">
            <w:pPr>
              <w:pStyle w:val="Standard"/>
              <w:rPr>
                <w:rFonts w:asciiTheme="minorHAnsi" w:eastAsia="Arial Narrow" w:hAnsiTheme="minorHAnsi" w:cstheme="minorHAnsi"/>
                <w:sz w:val="18"/>
                <w:szCs w:val="18"/>
              </w:rPr>
            </w:pPr>
            <w:r w:rsidRPr="008D2BF2">
              <w:rPr>
                <w:rFonts w:asciiTheme="minorHAnsi" w:eastAsia="Arial Narrow" w:hAnsiTheme="minorHAnsi" w:cstheme="minorHAnsi"/>
                <w:sz w:val="18"/>
                <w:szCs w:val="18"/>
              </w:rPr>
              <w:tab/>
            </w:r>
            <w:r w:rsidRPr="008D2BF2">
              <w:rPr>
                <w:rFonts w:asciiTheme="minorHAnsi" w:eastAsia="Arial Narrow" w:hAnsiTheme="minorHAnsi" w:cstheme="minorHAnsi"/>
                <w:sz w:val="18"/>
                <w:szCs w:val="18"/>
              </w:rPr>
              <w:tab/>
            </w:r>
            <w:r w:rsidRPr="008D2BF2">
              <w:rPr>
                <w:rFonts w:asciiTheme="minorHAnsi" w:eastAsia="Arial Narrow" w:hAnsiTheme="minorHAnsi" w:cstheme="minorHAnsi"/>
                <w:sz w:val="18"/>
                <w:szCs w:val="18"/>
              </w:rPr>
              <w:tab/>
            </w:r>
            <w:r w:rsidRPr="008D2BF2">
              <w:rPr>
                <w:rFonts w:asciiTheme="minorHAnsi" w:eastAsia="Arial Narrow" w:hAnsiTheme="minorHAnsi" w:cstheme="minorHAnsi"/>
                <w:sz w:val="18"/>
                <w:szCs w:val="18"/>
              </w:rPr>
              <w:tab/>
            </w:r>
            <w:r w:rsidRPr="008D2BF2">
              <w:rPr>
                <w:rFonts w:asciiTheme="minorHAnsi" w:eastAsia="Arial Narrow" w:hAnsiTheme="minorHAnsi" w:cstheme="minorHAnsi"/>
                <w:sz w:val="18"/>
                <w:szCs w:val="18"/>
              </w:rPr>
              <w:tab/>
              <w:t>La Dorada, Caldas</w:t>
            </w:r>
          </w:p>
          <w:p w14:paraId="589D98D0" w14:textId="77777777" w:rsidR="008B0BE5" w:rsidRPr="008D2BF2" w:rsidRDefault="008B0BE5" w:rsidP="008B0BE5">
            <w:pPr>
              <w:pStyle w:val="Standard"/>
              <w:rPr>
                <w:rFonts w:asciiTheme="minorHAnsi" w:hAnsiTheme="minorHAnsi" w:cstheme="minorHAnsi"/>
                <w:sz w:val="18"/>
                <w:szCs w:val="18"/>
              </w:rPr>
            </w:pPr>
            <w:r w:rsidRPr="008D2BF2">
              <w:rPr>
                <w:rFonts w:asciiTheme="minorHAnsi" w:eastAsia="Arial Narrow" w:hAnsiTheme="minorHAnsi" w:cstheme="minorHAnsi"/>
                <w:sz w:val="18"/>
                <w:szCs w:val="18"/>
              </w:rPr>
              <w:tab/>
            </w:r>
            <w:r w:rsidRPr="008D2BF2">
              <w:rPr>
                <w:rFonts w:asciiTheme="minorHAnsi" w:eastAsia="Arial Narrow" w:hAnsiTheme="minorHAnsi" w:cstheme="minorHAnsi"/>
                <w:sz w:val="18"/>
                <w:szCs w:val="18"/>
              </w:rPr>
              <w:tab/>
            </w:r>
            <w:r w:rsidRPr="008D2BF2">
              <w:rPr>
                <w:rFonts w:asciiTheme="minorHAnsi" w:eastAsia="Arial Narrow" w:hAnsiTheme="minorHAnsi" w:cstheme="minorHAnsi"/>
                <w:sz w:val="18"/>
                <w:szCs w:val="18"/>
              </w:rPr>
              <w:tab/>
            </w:r>
            <w:r w:rsidRPr="008D2BF2">
              <w:rPr>
                <w:rFonts w:asciiTheme="minorHAnsi" w:eastAsia="Arial Narrow" w:hAnsiTheme="minorHAnsi" w:cstheme="minorHAnsi"/>
                <w:sz w:val="18"/>
                <w:szCs w:val="18"/>
              </w:rPr>
              <w:tab/>
            </w:r>
            <w:r w:rsidRPr="008D2BF2">
              <w:rPr>
                <w:rFonts w:asciiTheme="minorHAnsi" w:eastAsia="Arial Narrow" w:hAnsiTheme="minorHAnsi" w:cstheme="minorHAnsi"/>
                <w:sz w:val="18"/>
                <w:szCs w:val="18"/>
              </w:rPr>
              <w:tab/>
              <w:t>2006 - 2012</w:t>
            </w:r>
          </w:p>
          <w:p w14:paraId="30FC4425" w14:textId="77777777" w:rsidR="008B0BE5" w:rsidRPr="008D2BF2" w:rsidRDefault="008B0BE5" w:rsidP="008B0BE5">
            <w:pPr>
              <w:pStyle w:val="Standard"/>
              <w:tabs>
                <w:tab w:val="left" w:pos="3570"/>
              </w:tabs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58CF1E73" w14:textId="77777777" w:rsidR="008B0BE5" w:rsidRPr="008D2BF2" w:rsidRDefault="008B0BE5" w:rsidP="008B0BE5">
            <w:pPr>
              <w:pStyle w:val="Standard"/>
              <w:tabs>
                <w:tab w:val="left" w:pos="3570"/>
              </w:tabs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1CD007E8" w14:textId="77777777" w:rsidR="008B0BE5" w:rsidRPr="008D2BF2" w:rsidRDefault="008B0BE5" w:rsidP="008B0BE5">
            <w:pPr>
              <w:pStyle w:val="Standard"/>
              <w:tabs>
                <w:tab w:val="left" w:pos="3570"/>
              </w:tabs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73CC18DC" w14:textId="77777777" w:rsidR="008B0BE5" w:rsidRPr="008D2BF2" w:rsidRDefault="008B0BE5" w:rsidP="008B0BE5">
            <w:pPr>
              <w:pStyle w:val="Standard"/>
              <w:tabs>
                <w:tab w:val="left" w:pos="3570"/>
              </w:tabs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77E297FF" w14:textId="77777777" w:rsidR="008B0BE5" w:rsidRPr="008D2BF2" w:rsidRDefault="008B0BE5" w:rsidP="008B0BE5">
            <w:pPr>
              <w:pStyle w:val="Standard"/>
              <w:tabs>
                <w:tab w:val="left" w:pos="3570"/>
              </w:tabs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4AEDF704" w14:textId="77777777" w:rsidR="008B0BE5" w:rsidRPr="008D2BF2" w:rsidRDefault="008B0BE5" w:rsidP="008B0BE5">
            <w:pPr>
              <w:pStyle w:val="Standard"/>
              <w:tabs>
                <w:tab w:val="left" w:pos="3570"/>
              </w:tabs>
              <w:rPr>
                <w:rFonts w:asciiTheme="minorHAnsi" w:hAnsiTheme="minorHAnsi" w:cstheme="minorHAnsi"/>
                <w:sz w:val="18"/>
                <w:szCs w:val="18"/>
              </w:rPr>
            </w:pPr>
            <w:r w:rsidRPr="008D2BF2">
              <w:rPr>
                <w:rFonts w:asciiTheme="minorHAnsi" w:eastAsia="Cambria" w:hAnsiTheme="minorHAnsi" w:cstheme="minorHAnsi"/>
                <w:b/>
                <w:sz w:val="18"/>
                <w:szCs w:val="18"/>
              </w:rPr>
              <w:t>Otros:</w:t>
            </w:r>
            <w:r w:rsidRPr="008D2BF2">
              <w:rPr>
                <w:rFonts w:asciiTheme="minorHAnsi" w:eastAsia="Arial" w:hAnsiTheme="minorHAnsi" w:cstheme="minorHAnsi"/>
                <w:b/>
                <w:sz w:val="18"/>
                <w:szCs w:val="18"/>
              </w:rPr>
              <w:tab/>
            </w:r>
            <w:r w:rsidRPr="008D2BF2">
              <w:rPr>
                <w:rFonts w:asciiTheme="minorHAnsi" w:eastAsia="Arial" w:hAnsiTheme="minorHAnsi" w:cstheme="minorHAnsi"/>
                <w:sz w:val="18"/>
                <w:szCs w:val="18"/>
              </w:rPr>
              <w:t>Curso Especial en Estudios Financieros</w:t>
            </w:r>
          </w:p>
          <w:p w14:paraId="262A2527" w14:textId="77777777" w:rsidR="008B0BE5" w:rsidRPr="008D2BF2" w:rsidRDefault="008B0BE5" w:rsidP="008B0BE5">
            <w:pPr>
              <w:pStyle w:val="Standard"/>
              <w:tabs>
                <w:tab w:val="left" w:pos="3570"/>
              </w:tabs>
              <w:rPr>
                <w:rFonts w:asciiTheme="minorHAnsi" w:eastAsia="Arial" w:hAnsiTheme="minorHAnsi" w:cstheme="minorHAnsi"/>
                <w:sz w:val="18"/>
                <w:szCs w:val="18"/>
              </w:rPr>
            </w:pPr>
            <w:r w:rsidRPr="008D2BF2">
              <w:rPr>
                <w:rFonts w:asciiTheme="minorHAnsi" w:eastAsia="Arial" w:hAnsiTheme="minorHAnsi" w:cstheme="minorHAnsi"/>
                <w:sz w:val="18"/>
                <w:szCs w:val="18"/>
              </w:rPr>
              <w:tab/>
              <w:t>Servicio Nacional de aprendizaje</w:t>
            </w:r>
            <w:r w:rsidRPr="008D2BF2">
              <w:rPr>
                <w:rFonts w:asciiTheme="minorHAnsi" w:eastAsia="Arial" w:hAnsiTheme="minorHAnsi" w:cstheme="minorHAnsi"/>
                <w:sz w:val="18"/>
                <w:szCs w:val="18"/>
              </w:rPr>
              <w:tab/>
            </w:r>
          </w:p>
          <w:p w14:paraId="39E014B2" w14:textId="77777777" w:rsidR="008B0BE5" w:rsidRPr="008D2BF2" w:rsidRDefault="008B0BE5" w:rsidP="008B0BE5">
            <w:pPr>
              <w:pStyle w:val="Standard"/>
              <w:rPr>
                <w:rFonts w:asciiTheme="minorHAnsi" w:hAnsiTheme="minorHAnsi" w:cstheme="minorHAnsi"/>
                <w:sz w:val="18"/>
                <w:szCs w:val="18"/>
              </w:rPr>
            </w:pPr>
            <w:r w:rsidRPr="008D2BF2">
              <w:rPr>
                <w:rFonts w:asciiTheme="minorHAnsi" w:eastAsia="Arial" w:hAnsiTheme="minorHAnsi" w:cstheme="minorHAnsi"/>
                <w:b/>
                <w:sz w:val="18"/>
                <w:szCs w:val="18"/>
              </w:rPr>
              <w:tab/>
            </w:r>
            <w:r w:rsidRPr="008D2BF2">
              <w:rPr>
                <w:rFonts w:asciiTheme="minorHAnsi" w:eastAsia="Arial" w:hAnsiTheme="minorHAnsi" w:cstheme="minorHAnsi"/>
                <w:b/>
                <w:sz w:val="18"/>
                <w:szCs w:val="18"/>
              </w:rPr>
              <w:tab/>
            </w:r>
            <w:r w:rsidRPr="008D2BF2">
              <w:rPr>
                <w:rFonts w:asciiTheme="minorHAnsi" w:eastAsia="Arial" w:hAnsiTheme="minorHAnsi" w:cstheme="minorHAnsi"/>
                <w:b/>
                <w:sz w:val="18"/>
                <w:szCs w:val="18"/>
              </w:rPr>
              <w:tab/>
            </w:r>
            <w:r w:rsidRPr="008D2BF2">
              <w:rPr>
                <w:rFonts w:asciiTheme="minorHAnsi" w:eastAsia="Arial" w:hAnsiTheme="minorHAnsi" w:cstheme="minorHAnsi"/>
                <w:b/>
                <w:sz w:val="18"/>
                <w:szCs w:val="18"/>
              </w:rPr>
              <w:tab/>
            </w:r>
            <w:r w:rsidRPr="008D2BF2">
              <w:rPr>
                <w:rFonts w:asciiTheme="minorHAnsi" w:eastAsia="Arial" w:hAnsiTheme="minorHAnsi" w:cstheme="minorHAnsi"/>
                <w:b/>
                <w:sz w:val="18"/>
                <w:szCs w:val="18"/>
              </w:rPr>
              <w:tab/>
            </w:r>
            <w:r w:rsidRPr="008D2BF2">
              <w:rPr>
                <w:rFonts w:asciiTheme="minorHAnsi" w:eastAsia="Arial" w:hAnsiTheme="minorHAnsi" w:cstheme="minorHAnsi"/>
                <w:sz w:val="18"/>
                <w:szCs w:val="18"/>
              </w:rPr>
              <w:t>2014</w:t>
            </w:r>
          </w:p>
          <w:p w14:paraId="6486CE19" w14:textId="77777777" w:rsidR="008B0BE5" w:rsidRPr="008D2BF2" w:rsidRDefault="008B0BE5" w:rsidP="008B0BE5">
            <w:pPr>
              <w:pStyle w:val="Standard"/>
              <w:rPr>
                <w:rFonts w:asciiTheme="minorHAnsi" w:eastAsia="Arial" w:hAnsiTheme="minorHAnsi" w:cstheme="minorHAnsi"/>
                <w:sz w:val="18"/>
                <w:szCs w:val="18"/>
              </w:rPr>
            </w:pPr>
            <w:r w:rsidRPr="008D2BF2">
              <w:rPr>
                <w:rFonts w:asciiTheme="minorHAnsi" w:eastAsia="Arial" w:hAnsiTheme="minorHAnsi" w:cstheme="minorHAnsi"/>
                <w:sz w:val="18"/>
                <w:szCs w:val="18"/>
              </w:rPr>
              <w:tab/>
            </w:r>
            <w:r w:rsidRPr="008D2BF2">
              <w:rPr>
                <w:rFonts w:asciiTheme="minorHAnsi" w:eastAsia="Arial" w:hAnsiTheme="minorHAnsi" w:cstheme="minorHAnsi"/>
                <w:sz w:val="18"/>
                <w:szCs w:val="18"/>
              </w:rPr>
              <w:tab/>
            </w:r>
            <w:r w:rsidRPr="008D2BF2">
              <w:rPr>
                <w:rFonts w:asciiTheme="minorHAnsi" w:eastAsia="Arial" w:hAnsiTheme="minorHAnsi" w:cstheme="minorHAnsi"/>
                <w:sz w:val="18"/>
                <w:szCs w:val="18"/>
              </w:rPr>
              <w:tab/>
            </w:r>
            <w:r w:rsidRPr="008D2BF2">
              <w:rPr>
                <w:rFonts w:asciiTheme="minorHAnsi" w:eastAsia="Arial" w:hAnsiTheme="minorHAnsi" w:cstheme="minorHAnsi"/>
                <w:sz w:val="18"/>
                <w:szCs w:val="18"/>
              </w:rPr>
              <w:tab/>
            </w:r>
            <w:r w:rsidRPr="008D2BF2">
              <w:rPr>
                <w:rFonts w:asciiTheme="minorHAnsi" w:eastAsia="Arial" w:hAnsiTheme="minorHAnsi" w:cstheme="minorHAnsi"/>
                <w:sz w:val="18"/>
                <w:szCs w:val="18"/>
              </w:rPr>
              <w:tab/>
              <w:t>La Dorada, Caldas</w:t>
            </w:r>
          </w:p>
          <w:p w14:paraId="229D8254" w14:textId="77777777" w:rsidR="008B0BE5" w:rsidRPr="008D2BF2" w:rsidRDefault="008B0BE5" w:rsidP="008B0BE5">
            <w:pPr>
              <w:pStyle w:val="Standard"/>
              <w:rPr>
                <w:rFonts w:asciiTheme="minorHAnsi" w:eastAsia="Arial" w:hAnsiTheme="minorHAnsi" w:cstheme="minorHAnsi"/>
                <w:sz w:val="18"/>
                <w:szCs w:val="18"/>
              </w:rPr>
            </w:pPr>
            <w:r w:rsidRPr="008D2BF2">
              <w:rPr>
                <w:rFonts w:asciiTheme="minorHAnsi" w:eastAsia="Arial" w:hAnsiTheme="minorHAnsi" w:cstheme="minorHAnsi"/>
                <w:sz w:val="18"/>
                <w:szCs w:val="18"/>
              </w:rPr>
              <w:tab/>
            </w:r>
            <w:r w:rsidRPr="008D2BF2">
              <w:rPr>
                <w:rFonts w:asciiTheme="minorHAnsi" w:eastAsia="Arial" w:hAnsiTheme="minorHAnsi" w:cstheme="minorHAnsi"/>
                <w:sz w:val="18"/>
                <w:szCs w:val="18"/>
              </w:rPr>
              <w:tab/>
            </w:r>
            <w:r w:rsidRPr="008D2BF2">
              <w:rPr>
                <w:rFonts w:asciiTheme="minorHAnsi" w:eastAsia="Arial" w:hAnsiTheme="minorHAnsi" w:cstheme="minorHAnsi"/>
                <w:sz w:val="18"/>
                <w:szCs w:val="18"/>
              </w:rPr>
              <w:tab/>
            </w:r>
            <w:r w:rsidRPr="008D2BF2">
              <w:rPr>
                <w:rFonts w:asciiTheme="minorHAnsi" w:eastAsia="Arial" w:hAnsiTheme="minorHAnsi" w:cstheme="minorHAnsi"/>
                <w:sz w:val="18"/>
                <w:szCs w:val="18"/>
              </w:rPr>
              <w:tab/>
            </w:r>
            <w:r w:rsidRPr="008D2BF2">
              <w:rPr>
                <w:rFonts w:asciiTheme="minorHAnsi" w:eastAsia="Arial" w:hAnsiTheme="minorHAnsi" w:cstheme="minorHAnsi"/>
                <w:sz w:val="18"/>
                <w:szCs w:val="18"/>
              </w:rPr>
              <w:tab/>
            </w:r>
          </w:p>
          <w:p w14:paraId="0F9DA3EA" w14:textId="77777777" w:rsidR="008B0BE5" w:rsidRPr="008D2BF2" w:rsidRDefault="008B0BE5" w:rsidP="008B0BE5">
            <w:pPr>
              <w:pStyle w:val="Standard"/>
              <w:ind w:left="3600"/>
              <w:rPr>
                <w:rFonts w:asciiTheme="minorHAnsi" w:eastAsia="Arial" w:hAnsiTheme="minorHAnsi" w:cstheme="minorHAnsi"/>
                <w:sz w:val="18"/>
                <w:szCs w:val="18"/>
              </w:rPr>
            </w:pPr>
            <w:r w:rsidRPr="008D2BF2">
              <w:rPr>
                <w:rFonts w:asciiTheme="minorHAnsi" w:eastAsia="Arial" w:hAnsiTheme="minorHAnsi" w:cstheme="minorHAnsi"/>
                <w:sz w:val="18"/>
                <w:szCs w:val="18"/>
              </w:rPr>
              <w:t>Curso Especial en Prevención de Accidentes y Primeros Auxilios</w:t>
            </w:r>
          </w:p>
          <w:p w14:paraId="2DA601DB" w14:textId="77777777" w:rsidR="008B0BE5" w:rsidRPr="008D2BF2" w:rsidRDefault="008B0BE5" w:rsidP="008B0BE5">
            <w:pPr>
              <w:pStyle w:val="Standard"/>
              <w:rPr>
                <w:rFonts w:asciiTheme="minorHAnsi" w:hAnsiTheme="minorHAnsi" w:cstheme="minorHAnsi"/>
                <w:sz w:val="18"/>
                <w:szCs w:val="18"/>
              </w:rPr>
            </w:pPr>
            <w:r w:rsidRPr="008D2BF2">
              <w:rPr>
                <w:rFonts w:asciiTheme="minorHAnsi" w:eastAsia="Arial" w:hAnsiTheme="minorHAnsi" w:cstheme="minorHAnsi"/>
                <w:b/>
                <w:sz w:val="18"/>
                <w:szCs w:val="18"/>
              </w:rPr>
              <w:tab/>
            </w:r>
            <w:r w:rsidRPr="008D2BF2">
              <w:rPr>
                <w:rFonts w:asciiTheme="minorHAnsi" w:eastAsia="Arial" w:hAnsiTheme="minorHAnsi" w:cstheme="minorHAnsi"/>
                <w:b/>
                <w:sz w:val="18"/>
                <w:szCs w:val="18"/>
              </w:rPr>
              <w:tab/>
            </w:r>
            <w:r w:rsidRPr="008D2BF2">
              <w:rPr>
                <w:rFonts w:asciiTheme="minorHAnsi" w:eastAsia="Arial" w:hAnsiTheme="minorHAnsi" w:cstheme="minorHAnsi"/>
                <w:b/>
                <w:sz w:val="18"/>
                <w:szCs w:val="18"/>
              </w:rPr>
              <w:tab/>
            </w:r>
            <w:r w:rsidRPr="008D2BF2">
              <w:rPr>
                <w:rFonts w:asciiTheme="minorHAnsi" w:eastAsia="Arial" w:hAnsiTheme="minorHAnsi" w:cstheme="minorHAnsi"/>
                <w:b/>
                <w:sz w:val="18"/>
                <w:szCs w:val="18"/>
              </w:rPr>
              <w:tab/>
            </w:r>
            <w:r w:rsidRPr="008D2BF2">
              <w:rPr>
                <w:rFonts w:asciiTheme="minorHAnsi" w:eastAsia="Arial" w:hAnsiTheme="minorHAnsi" w:cstheme="minorHAnsi"/>
                <w:b/>
                <w:sz w:val="18"/>
                <w:szCs w:val="18"/>
              </w:rPr>
              <w:tab/>
            </w:r>
            <w:r w:rsidRPr="008D2BF2">
              <w:rPr>
                <w:rFonts w:asciiTheme="minorHAnsi" w:eastAsia="Arial" w:hAnsiTheme="minorHAnsi" w:cstheme="minorHAnsi"/>
                <w:sz w:val="18"/>
                <w:szCs w:val="18"/>
              </w:rPr>
              <w:t>Servicio Nacional de aprendizaje</w:t>
            </w:r>
          </w:p>
          <w:p w14:paraId="54A1EABA" w14:textId="77777777" w:rsidR="008B0BE5" w:rsidRPr="008D2BF2" w:rsidRDefault="008B0BE5" w:rsidP="008B0BE5">
            <w:pPr>
              <w:pStyle w:val="Standard"/>
              <w:rPr>
                <w:rFonts w:asciiTheme="minorHAnsi" w:hAnsiTheme="minorHAnsi" w:cstheme="minorHAnsi"/>
                <w:sz w:val="18"/>
                <w:szCs w:val="18"/>
              </w:rPr>
            </w:pPr>
            <w:r w:rsidRPr="008D2BF2">
              <w:rPr>
                <w:rFonts w:asciiTheme="minorHAnsi" w:eastAsia="Arial" w:hAnsiTheme="minorHAnsi" w:cstheme="minorHAnsi"/>
                <w:sz w:val="18"/>
                <w:szCs w:val="18"/>
              </w:rPr>
              <w:tab/>
            </w:r>
            <w:r w:rsidRPr="008D2BF2">
              <w:rPr>
                <w:rFonts w:asciiTheme="minorHAnsi" w:eastAsia="Arial" w:hAnsiTheme="minorHAnsi" w:cstheme="minorHAnsi"/>
                <w:sz w:val="18"/>
                <w:szCs w:val="18"/>
              </w:rPr>
              <w:tab/>
            </w:r>
            <w:r w:rsidRPr="008D2BF2">
              <w:rPr>
                <w:rFonts w:asciiTheme="minorHAnsi" w:eastAsia="Arial" w:hAnsiTheme="minorHAnsi" w:cstheme="minorHAnsi"/>
                <w:sz w:val="18"/>
                <w:szCs w:val="18"/>
              </w:rPr>
              <w:tab/>
            </w:r>
            <w:r w:rsidRPr="008D2BF2">
              <w:rPr>
                <w:rFonts w:asciiTheme="minorHAnsi" w:eastAsia="Arial" w:hAnsiTheme="minorHAnsi" w:cstheme="minorHAnsi"/>
                <w:sz w:val="18"/>
                <w:szCs w:val="18"/>
              </w:rPr>
              <w:tab/>
            </w:r>
            <w:r w:rsidRPr="008D2BF2">
              <w:rPr>
                <w:rFonts w:asciiTheme="minorHAnsi" w:eastAsia="Arial" w:hAnsiTheme="minorHAnsi" w:cstheme="minorHAnsi"/>
                <w:sz w:val="18"/>
                <w:szCs w:val="18"/>
              </w:rPr>
              <w:tab/>
              <w:t>2014</w:t>
            </w:r>
          </w:p>
          <w:p w14:paraId="62B6B5F0" w14:textId="77777777" w:rsidR="008B0BE5" w:rsidRPr="008D2BF2" w:rsidRDefault="008B0BE5" w:rsidP="008B0BE5">
            <w:pPr>
              <w:pStyle w:val="Standard"/>
              <w:rPr>
                <w:rFonts w:asciiTheme="minorHAnsi" w:eastAsia="Arial" w:hAnsiTheme="minorHAnsi" w:cstheme="minorHAnsi"/>
                <w:sz w:val="18"/>
                <w:szCs w:val="18"/>
              </w:rPr>
            </w:pPr>
            <w:r w:rsidRPr="008D2BF2">
              <w:rPr>
                <w:rFonts w:asciiTheme="minorHAnsi" w:eastAsia="Arial" w:hAnsiTheme="minorHAnsi" w:cstheme="minorHAnsi"/>
                <w:sz w:val="18"/>
                <w:szCs w:val="18"/>
              </w:rPr>
              <w:tab/>
            </w:r>
            <w:r w:rsidRPr="008D2BF2">
              <w:rPr>
                <w:rFonts w:asciiTheme="minorHAnsi" w:eastAsia="Arial" w:hAnsiTheme="minorHAnsi" w:cstheme="minorHAnsi"/>
                <w:sz w:val="18"/>
                <w:szCs w:val="18"/>
              </w:rPr>
              <w:tab/>
            </w:r>
            <w:r w:rsidRPr="008D2BF2">
              <w:rPr>
                <w:rFonts w:asciiTheme="minorHAnsi" w:eastAsia="Arial" w:hAnsiTheme="minorHAnsi" w:cstheme="minorHAnsi"/>
                <w:sz w:val="18"/>
                <w:szCs w:val="18"/>
              </w:rPr>
              <w:tab/>
            </w:r>
            <w:r w:rsidRPr="008D2BF2">
              <w:rPr>
                <w:rFonts w:asciiTheme="minorHAnsi" w:eastAsia="Arial" w:hAnsiTheme="minorHAnsi" w:cstheme="minorHAnsi"/>
                <w:sz w:val="18"/>
                <w:szCs w:val="18"/>
              </w:rPr>
              <w:tab/>
            </w:r>
            <w:r w:rsidRPr="008D2BF2">
              <w:rPr>
                <w:rFonts w:asciiTheme="minorHAnsi" w:eastAsia="Arial" w:hAnsiTheme="minorHAnsi" w:cstheme="minorHAnsi"/>
                <w:sz w:val="18"/>
                <w:szCs w:val="18"/>
              </w:rPr>
              <w:tab/>
              <w:t xml:space="preserve"> La Dorada, Caldas</w:t>
            </w:r>
          </w:p>
          <w:p w14:paraId="166EA643" w14:textId="77777777" w:rsidR="008B0BE5" w:rsidRPr="008D2BF2" w:rsidRDefault="008B0BE5" w:rsidP="008B0BE5">
            <w:pPr>
              <w:pStyle w:val="Standard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2DED054C" w14:textId="77777777" w:rsidR="008B0BE5" w:rsidRPr="008D2BF2" w:rsidRDefault="008B0BE5" w:rsidP="008B0BE5">
            <w:pPr>
              <w:pStyle w:val="Standard"/>
              <w:ind w:left="3600"/>
              <w:rPr>
                <w:rFonts w:asciiTheme="minorHAnsi" w:eastAsia="Arial" w:hAnsiTheme="minorHAnsi" w:cstheme="minorHAnsi"/>
                <w:sz w:val="18"/>
                <w:szCs w:val="18"/>
              </w:rPr>
            </w:pPr>
            <w:r w:rsidRPr="008D2BF2">
              <w:rPr>
                <w:rFonts w:asciiTheme="minorHAnsi" w:eastAsia="Arial" w:hAnsiTheme="minorHAnsi" w:cstheme="minorHAnsi"/>
                <w:sz w:val="18"/>
                <w:szCs w:val="18"/>
              </w:rPr>
              <w:t>Curso Especial en Liquidación de Nomina y Prestaciones Sociales</w:t>
            </w:r>
          </w:p>
          <w:p w14:paraId="78F10DD9" w14:textId="77777777" w:rsidR="008B0BE5" w:rsidRPr="008D2BF2" w:rsidRDefault="008B0BE5" w:rsidP="008B0BE5">
            <w:pPr>
              <w:pStyle w:val="Standard"/>
              <w:ind w:left="2832" w:firstLine="708"/>
              <w:rPr>
                <w:rFonts w:asciiTheme="minorHAnsi" w:hAnsiTheme="minorHAnsi" w:cstheme="minorHAnsi"/>
                <w:sz w:val="18"/>
                <w:szCs w:val="18"/>
              </w:rPr>
            </w:pPr>
            <w:r w:rsidRPr="008D2BF2">
              <w:rPr>
                <w:rFonts w:asciiTheme="minorHAnsi" w:eastAsia="Arial" w:hAnsiTheme="minorHAnsi" w:cstheme="minorHAnsi"/>
                <w:sz w:val="18"/>
                <w:szCs w:val="18"/>
              </w:rPr>
              <w:t xml:space="preserve"> Servicio Nacional de Aprendizaje</w:t>
            </w:r>
          </w:p>
          <w:p w14:paraId="52AD247C" w14:textId="77777777" w:rsidR="008B0BE5" w:rsidRPr="008D2BF2" w:rsidRDefault="008B0BE5" w:rsidP="008B0BE5">
            <w:pPr>
              <w:pStyle w:val="Standard"/>
              <w:ind w:left="2832" w:firstLine="708"/>
              <w:rPr>
                <w:rFonts w:asciiTheme="minorHAnsi" w:hAnsiTheme="minorHAnsi" w:cstheme="minorHAnsi"/>
                <w:sz w:val="18"/>
                <w:szCs w:val="18"/>
              </w:rPr>
            </w:pPr>
            <w:r w:rsidRPr="008D2BF2">
              <w:rPr>
                <w:rFonts w:asciiTheme="minorHAnsi" w:eastAsia="Arial" w:hAnsiTheme="minorHAnsi" w:cstheme="minorHAnsi"/>
                <w:sz w:val="18"/>
                <w:szCs w:val="18"/>
              </w:rPr>
              <w:t xml:space="preserve"> 2014</w:t>
            </w:r>
          </w:p>
          <w:p w14:paraId="575D7D31" w14:textId="77777777" w:rsidR="008B0BE5" w:rsidRPr="008D2BF2" w:rsidRDefault="008B0BE5" w:rsidP="008B0BE5">
            <w:pPr>
              <w:pStyle w:val="Standard"/>
              <w:ind w:left="2832" w:firstLine="708"/>
              <w:rPr>
                <w:rFonts w:asciiTheme="minorHAnsi" w:hAnsiTheme="minorHAnsi" w:cstheme="minorHAnsi"/>
                <w:sz w:val="18"/>
                <w:szCs w:val="18"/>
              </w:rPr>
            </w:pPr>
            <w:r w:rsidRPr="008D2BF2">
              <w:rPr>
                <w:rFonts w:asciiTheme="minorHAnsi" w:eastAsia="Arial" w:hAnsiTheme="minorHAnsi" w:cstheme="minorHAnsi"/>
                <w:sz w:val="18"/>
                <w:szCs w:val="18"/>
              </w:rPr>
              <w:t xml:space="preserve"> La Dorada, Caldas</w:t>
            </w:r>
          </w:p>
          <w:p w14:paraId="389899F7" w14:textId="77777777" w:rsidR="008B0BE5" w:rsidRPr="008D2BF2" w:rsidRDefault="008B0BE5" w:rsidP="008B0BE5">
            <w:pPr>
              <w:pStyle w:val="Standard"/>
              <w:ind w:left="2832" w:firstLine="708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37A26DA6" w14:textId="6A972C1A" w:rsidR="003D1B71" w:rsidRPr="00F20161" w:rsidRDefault="003D1B71" w:rsidP="008B0BE5">
            <w:pPr>
              <w:pStyle w:val="Ttulo2"/>
            </w:pPr>
          </w:p>
          <w:p w14:paraId="3F5FA31B" w14:textId="19D1AE1D" w:rsidR="008B0BE5" w:rsidRDefault="008B0BE5" w:rsidP="008B0BE5">
            <w:pPr>
              <w:spacing w:line="216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Soy una persona responsable, puntual, muy creativa, con grandes destrezas para desempeñarme en el trabajo tanto individual, como en equipo y tengo la facilidad de aprender.   </w:t>
            </w:r>
          </w:p>
          <w:p w14:paraId="5301233E" w14:textId="77777777" w:rsidR="008B0BE5" w:rsidRDefault="008B0BE5" w:rsidP="008B0BE5">
            <w:pPr>
              <w:spacing w:line="216" w:lineRule="auto"/>
            </w:pPr>
          </w:p>
          <w:p w14:paraId="6DB1D298" w14:textId="602EFB74" w:rsidR="008B0BE5" w:rsidRDefault="008B0BE5" w:rsidP="008B0BE5">
            <w:pPr>
              <w:spacing w:line="216" w:lineRule="auto"/>
              <w:rPr>
                <w:rFonts w:hint="eastAsia"/>
              </w:rPr>
            </w:pPr>
            <w:r>
              <w:rPr>
                <w:rFonts w:hint="eastAsia"/>
              </w:rPr>
              <w:t>Poseo la habilidad en el área de sistemas, servicio al cliente, en el área contable y financiera.</w:t>
            </w:r>
          </w:p>
          <w:p w14:paraId="6D555564" w14:textId="232E71CD" w:rsidR="003D1B71" w:rsidRPr="00665F95" w:rsidRDefault="003D1B71" w:rsidP="00665F95">
            <w:pPr>
              <w:spacing w:line="216" w:lineRule="auto"/>
            </w:pPr>
          </w:p>
          <w:sdt>
            <w:sdtPr>
              <w:id w:val="1374043770"/>
              <w:placeholder>
                <w:docPart w:val="4C9D8CAD924445B0B7300DD59AF712EC"/>
              </w:placeholder>
              <w:temporary/>
              <w:showingPlcHdr/>
              <w15:appearance w15:val="hidden"/>
            </w:sdtPr>
            <w:sdtEndPr/>
            <w:sdtContent>
              <w:p w14:paraId="483D297B" w14:textId="77777777" w:rsidR="003D1B71" w:rsidRPr="00F20161" w:rsidRDefault="003D1B71" w:rsidP="00F20161">
                <w:pPr>
                  <w:pStyle w:val="Ttulo2"/>
                </w:pPr>
                <w:r w:rsidRPr="00F20161">
                  <w:t>Referencias</w:t>
                </w:r>
              </w:p>
            </w:sdtContent>
          </w:sdt>
          <w:p w14:paraId="634C6CC9" w14:textId="391AD5CF" w:rsidR="008B0BE5" w:rsidRDefault="008B0BE5" w:rsidP="008B0BE5">
            <w:pPr>
              <w:spacing w:line="216" w:lineRule="auto"/>
            </w:pPr>
            <w:r>
              <w:t>Giovanni Andrés Arenas Cortes</w:t>
            </w:r>
          </w:p>
          <w:p w14:paraId="05F63ADB" w14:textId="581BE66E" w:rsidR="008B0BE5" w:rsidRDefault="008B0BE5" w:rsidP="008B0BE5">
            <w:pPr>
              <w:spacing w:line="216" w:lineRule="auto"/>
            </w:pPr>
            <w:r>
              <w:t>Cargo: Tecnólogo</w:t>
            </w:r>
            <w:r>
              <w:t xml:space="preserve"> en contabilidad y costos</w:t>
            </w:r>
          </w:p>
          <w:p w14:paraId="523CA33F" w14:textId="77777777" w:rsidR="008B0BE5" w:rsidRDefault="008B0BE5" w:rsidP="008B0BE5">
            <w:pPr>
              <w:spacing w:line="216" w:lineRule="auto"/>
            </w:pPr>
            <w:r>
              <w:t>Tel. 3104751836</w:t>
            </w:r>
          </w:p>
          <w:p w14:paraId="7B4F90DC" w14:textId="77777777" w:rsidR="008B0BE5" w:rsidRDefault="008B0BE5" w:rsidP="008B0BE5">
            <w:pPr>
              <w:spacing w:line="216" w:lineRule="auto"/>
            </w:pPr>
          </w:p>
          <w:p w14:paraId="3675341F" w14:textId="77777777" w:rsidR="008B0BE5" w:rsidRDefault="008B0BE5" w:rsidP="008B0BE5">
            <w:pPr>
              <w:spacing w:line="216" w:lineRule="auto"/>
            </w:pPr>
          </w:p>
          <w:p w14:paraId="495D47D4" w14:textId="77777777" w:rsidR="008B0BE5" w:rsidRDefault="008B0BE5" w:rsidP="008B0BE5">
            <w:pPr>
              <w:spacing w:line="216" w:lineRule="auto"/>
            </w:pPr>
            <w:r>
              <w:t>María Isabel Álzate</w:t>
            </w:r>
          </w:p>
          <w:p w14:paraId="1A995D32" w14:textId="77777777" w:rsidR="008B0BE5" w:rsidRDefault="008B0BE5" w:rsidP="008B0BE5">
            <w:pPr>
              <w:spacing w:line="216" w:lineRule="auto"/>
            </w:pPr>
            <w:r>
              <w:t>Cargo: Comerciante</w:t>
            </w:r>
          </w:p>
          <w:p w14:paraId="0898FE17" w14:textId="77777777" w:rsidR="008B0BE5" w:rsidRDefault="008B0BE5" w:rsidP="008B0BE5">
            <w:pPr>
              <w:spacing w:line="216" w:lineRule="auto"/>
            </w:pPr>
            <w:r>
              <w:t>Tel.  3117569444</w:t>
            </w:r>
          </w:p>
          <w:p w14:paraId="7058714C" w14:textId="77777777" w:rsidR="008B0BE5" w:rsidRDefault="008B0BE5" w:rsidP="008B0BE5">
            <w:pPr>
              <w:spacing w:line="216" w:lineRule="auto"/>
            </w:pPr>
          </w:p>
          <w:p w14:paraId="0BFF729D" w14:textId="77777777" w:rsidR="008B0BE5" w:rsidRDefault="008B0BE5" w:rsidP="008B0BE5">
            <w:pPr>
              <w:spacing w:line="216" w:lineRule="auto"/>
            </w:pPr>
          </w:p>
          <w:p w14:paraId="61DCAA34" w14:textId="6F57E973" w:rsidR="008B0BE5" w:rsidRDefault="008B0BE5" w:rsidP="008B0BE5">
            <w:pPr>
              <w:spacing w:line="216" w:lineRule="auto"/>
            </w:pPr>
            <w:r>
              <w:t>F</w:t>
            </w:r>
            <w:r>
              <w:t>abiola</w:t>
            </w:r>
            <w:r>
              <w:t xml:space="preserve"> A</w:t>
            </w:r>
            <w:r>
              <w:t>rciniegas</w:t>
            </w:r>
          </w:p>
          <w:p w14:paraId="697A7D6E" w14:textId="77777777" w:rsidR="008B0BE5" w:rsidRDefault="008B0BE5" w:rsidP="008B0BE5">
            <w:pPr>
              <w:spacing w:line="216" w:lineRule="auto"/>
            </w:pPr>
            <w:r>
              <w:t>Jefe de Cartera</w:t>
            </w:r>
          </w:p>
          <w:p w14:paraId="1B2ADE6C" w14:textId="77777777" w:rsidR="008B0BE5" w:rsidRDefault="008B0BE5" w:rsidP="008B0BE5">
            <w:pPr>
              <w:spacing w:line="216" w:lineRule="auto"/>
            </w:pPr>
            <w:r>
              <w:t>Banco BBVA S.A.</w:t>
            </w:r>
          </w:p>
          <w:p w14:paraId="6D6D2FD8" w14:textId="0E2B95B4" w:rsidR="003D1B71" w:rsidRPr="00665F95" w:rsidRDefault="008B0BE5" w:rsidP="008B0BE5">
            <w:pPr>
              <w:spacing w:line="216" w:lineRule="auto"/>
              <w:rPr>
                <w:sz w:val="24"/>
                <w:szCs w:val="24"/>
              </w:rPr>
            </w:pPr>
            <w:r>
              <w:t>313 898 3765</w:t>
            </w:r>
          </w:p>
        </w:tc>
      </w:tr>
      <w:tr w:rsidR="003D1B71" w:rsidRPr="00CA16E3" w14:paraId="6D3E565B" w14:textId="77777777" w:rsidTr="008B0BE5">
        <w:trPr>
          <w:trHeight w:val="845"/>
        </w:trPr>
        <w:tc>
          <w:tcPr>
            <w:tcW w:w="713" w:type="dxa"/>
          </w:tcPr>
          <w:p w14:paraId="4AAA0BC5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17" w:type="dxa"/>
            <w:gridSpan w:val="2"/>
          </w:tcPr>
          <w:p w14:paraId="7892655F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19" w:type="dxa"/>
            <w:vMerge/>
          </w:tcPr>
          <w:p w14:paraId="2347E16E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551" w:type="dxa"/>
            <w:vMerge/>
          </w:tcPr>
          <w:p w14:paraId="179FEC71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447339C5" w14:textId="77777777" w:rsidTr="008B0BE5">
        <w:trPr>
          <w:trHeight w:val="394"/>
        </w:trPr>
        <w:tc>
          <w:tcPr>
            <w:tcW w:w="713" w:type="dxa"/>
          </w:tcPr>
          <w:p w14:paraId="0B83E0D1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24" w:type="dxa"/>
            <w:tcMar>
              <w:left w:w="0" w:type="dxa"/>
              <w:right w:w="0" w:type="dxa"/>
            </w:tcMar>
            <w:vAlign w:val="center"/>
          </w:tcPr>
          <w:p w14:paraId="5D5459DC" w14:textId="77777777"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eastAsia="es-ES"/>
              </w:rPr>
              <mc:AlternateContent>
                <mc:Choice Requires="wpg">
                  <w:drawing>
                    <wp:inline distT="0" distB="0" distL="0" distR="0" wp14:anchorId="0563F36C" wp14:editId="667E3B04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6D8BD2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">
                      <v:shape id="Forma libre: Forma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2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92" w:type="dxa"/>
            <w:vAlign w:val="center"/>
          </w:tcPr>
          <w:p w14:paraId="08084602" w14:textId="0E2E70A4" w:rsidR="003D1B71" w:rsidRPr="00CA16E3" w:rsidRDefault="00EC17C1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Cale 31 a # 66-12</w:t>
            </w:r>
          </w:p>
          <w:p w14:paraId="40728295" w14:textId="5D8E2DCC" w:rsidR="003D1B71" w:rsidRPr="00CA16E3" w:rsidRDefault="00EC17C1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Manizales, +57</w:t>
            </w:r>
          </w:p>
        </w:tc>
        <w:tc>
          <w:tcPr>
            <w:tcW w:w="419" w:type="dxa"/>
            <w:vMerge/>
          </w:tcPr>
          <w:p w14:paraId="04086F64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551" w:type="dxa"/>
            <w:vMerge/>
          </w:tcPr>
          <w:p w14:paraId="52A5F9F6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1C61C24" w14:textId="77777777" w:rsidTr="008B0BE5">
        <w:trPr>
          <w:trHeight w:val="132"/>
        </w:trPr>
        <w:tc>
          <w:tcPr>
            <w:tcW w:w="713" w:type="dxa"/>
          </w:tcPr>
          <w:p w14:paraId="137C0785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17" w:type="dxa"/>
            <w:gridSpan w:val="2"/>
            <w:vAlign w:val="center"/>
          </w:tcPr>
          <w:p w14:paraId="183941B3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19" w:type="dxa"/>
            <w:vMerge/>
          </w:tcPr>
          <w:p w14:paraId="679A3555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551" w:type="dxa"/>
            <w:vMerge/>
          </w:tcPr>
          <w:p w14:paraId="21FCFEC2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5AAC2B0" w14:textId="77777777" w:rsidTr="008B0BE5">
        <w:trPr>
          <w:trHeight w:val="453"/>
        </w:trPr>
        <w:tc>
          <w:tcPr>
            <w:tcW w:w="713" w:type="dxa"/>
          </w:tcPr>
          <w:p w14:paraId="28324561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24" w:type="dxa"/>
            <w:tcMar>
              <w:left w:w="0" w:type="dxa"/>
              <w:right w:w="0" w:type="dxa"/>
            </w:tcMar>
            <w:vAlign w:val="center"/>
          </w:tcPr>
          <w:p w14:paraId="2B9C6BD7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eastAsia="es-ES"/>
              </w:rPr>
              <mc:AlternateContent>
                <mc:Choice Requires="wpg">
                  <w:drawing>
                    <wp:inline distT="0" distB="0" distL="0" distR="0" wp14:anchorId="13AAFEEB" wp14:editId="22023785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DB8754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">
                      <v:shape id="Forma libre: Forma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4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92" w:type="dxa"/>
            <w:vAlign w:val="center"/>
          </w:tcPr>
          <w:p w14:paraId="2AE1DA2B" w14:textId="6CD6097C" w:rsidR="003D1B71" w:rsidRPr="00CA16E3" w:rsidRDefault="00EC17C1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322 218 7947</w:t>
            </w:r>
          </w:p>
        </w:tc>
        <w:tc>
          <w:tcPr>
            <w:tcW w:w="419" w:type="dxa"/>
            <w:vMerge/>
          </w:tcPr>
          <w:p w14:paraId="357B6CE7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551" w:type="dxa"/>
            <w:vMerge/>
          </w:tcPr>
          <w:p w14:paraId="5B0DA61E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9CD6DDD" w14:textId="77777777" w:rsidTr="008B0BE5">
        <w:trPr>
          <w:trHeight w:val="132"/>
        </w:trPr>
        <w:tc>
          <w:tcPr>
            <w:tcW w:w="713" w:type="dxa"/>
          </w:tcPr>
          <w:p w14:paraId="72FBA217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17" w:type="dxa"/>
            <w:gridSpan w:val="2"/>
            <w:vAlign w:val="center"/>
          </w:tcPr>
          <w:p w14:paraId="3A86497D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19" w:type="dxa"/>
            <w:vMerge/>
          </w:tcPr>
          <w:p w14:paraId="4CBE0113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551" w:type="dxa"/>
            <w:vMerge/>
          </w:tcPr>
          <w:p w14:paraId="303C0660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5A9E7E62" w14:textId="77777777" w:rsidTr="008B0BE5">
        <w:trPr>
          <w:trHeight w:val="459"/>
        </w:trPr>
        <w:tc>
          <w:tcPr>
            <w:tcW w:w="713" w:type="dxa"/>
          </w:tcPr>
          <w:p w14:paraId="28FC7AB9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24" w:type="dxa"/>
            <w:tcMar>
              <w:left w:w="0" w:type="dxa"/>
              <w:right w:w="0" w:type="dxa"/>
            </w:tcMar>
            <w:vAlign w:val="center"/>
          </w:tcPr>
          <w:p w14:paraId="78FCD0F6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eastAsia="es-ES"/>
              </w:rPr>
              <mc:AlternateContent>
                <mc:Choice Requires="wpg">
                  <w:drawing>
                    <wp:inline distT="0" distB="0" distL="0" distR="0" wp14:anchorId="4A189AFE" wp14:editId="2CFEEC86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745280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">
                      <v:shape id="Forma libre: Forma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6" o:title="Icono de correo electrónic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92" w:type="dxa"/>
            <w:vAlign w:val="center"/>
          </w:tcPr>
          <w:p w14:paraId="15E971B2" w14:textId="7BFBD4CA" w:rsidR="003D1B71" w:rsidRPr="00CA16E3" w:rsidRDefault="00EC17C1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jhonmarioenciso@hotmail.com</w:t>
            </w:r>
          </w:p>
        </w:tc>
        <w:tc>
          <w:tcPr>
            <w:tcW w:w="419" w:type="dxa"/>
            <w:vMerge/>
          </w:tcPr>
          <w:p w14:paraId="37BB64C0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551" w:type="dxa"/>
            <w:vMerge/>
          </w:tcPr>
          <w:p w14:paraId="2B14DE3C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422295F9" w14:textId="77777777" w:rsidTr="008B0BE5">
        <w:trPr>
          <w:trHeight w:val="126"/>
        </w:trPr>
        <w:tc>
          <w:tcPr>
            <w:tcW w:w="713" w:type="dxa"/>
          </w:tcPr>
          <w:p w14:paraId="0D636699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17" w:type="dxa"/>
            <w:gridSpan w:val="2"/>
            <w:vAlign w:val="center"/>
          </w:tcPr>
          <w:p w14:paraId="3963ABC3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19" w:type="dxa"/>
            <w:vMerge/>
          </w:tcPr>
          <w:p w14:paraId="3FC129D0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551" w:type="dxa"/>
            <w:vMerge/>
          </w:tcPr>
          <w:p w14:paraId="706DDF76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1D99215" w14:textId="77777777" w:rsidTr="008B0BE5">
        <w:trPr>
          <w:trHeight w:val="459"/>
        </w:trPr>
        <w:tc>
          <w:tcPr>
            <w:tcW w:w="713" w:type="dxa"/>
          </w:tcPr>
          <w:p w14:paraId="43E03EB5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24" w:type="dxa"/>
            <w:tcMar>
              <w:left w:w="0" w:type="dxa"/>
              <w:right w:w="0" w:type="dxa"/>
            </w:tcMar>
            <w:vAlign w:val="center"/>
          </w:tcPr>
          <w:p w14:paraId="0CD28A03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</w:p>
        </w:tc>
        <w:tc>
          <w:tcPr>
            <w:tcW w:w="2292" w:type="dxa"/>
            <w:vAlign w:val="center"/>
          </w:tcPr>
          <w:p w14:paraId="040549EB" w14:textId="77777777" w:rsidR="003D1B71" w:rsidRPr="00CA16E3" w:rsidRDefault="003D1B71" w:rsidP="00C0041F">
            <w:pPr>
              <w:pStyle w:val="Informacin"/>
              <w:rPr>
                <w:lang w:val="es-ES_tradnl"/>
              </w:rPr>
            </w:pPr>
          </w:p>
        </w:tc>
        <w:tc>
          <w:tcPr>
            <w:tcW w:w="419" w:type="dxa"/>
            <w:vMerge/>
          </w:tcPr>
          <w:p w14:paraId="59F17205" w14:textId="77777777"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551" w:type="dxa"/>
            <w:vMerge/>
          </w:tcPr>
          <w:p w14:paraId="1EB005C1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A88E7F9" w14:textId="77777777" w:rsidTr="008B0BE5">
        <w:trPr>
          <w:trHeight w:val="2957"/>
        </w:trPr>
        <w:tc>
          <w:tcPr>
            <w:tcW w:w="713" w:type="dxa"/>
          </w:tcPr>
          <w:p w14:paraId="72C608B7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17" w:type="dxa"/>
            <w:gridSpan w:val="2"/>
          </w:tcPr>
          <w:p w14:paraId="3249538F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19" w:type="dxa"/>
          </w:tcPr>
          <w:p w14:paraId="42177130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551" w:type="dxa"/>
            <w:vMerge/>
          </w:tcPr>
          <w:p w14:paraId="185E08EB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bookmarkStart w:id="0" w:name="_GoBack"/>
        <w:bookmarkEnd w:id="0"/>
      </w:tr>
    </w:tbl>
    <w:p w14:paraId="21383C09" w14:textId="6F41C2B3"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17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40D70B" w14:textId="77777777" w:rsidR="00C0041F" w:rsidRDefault="00C0041F" w:rsidP="00590471">
      <w:r>
        <w:separator/>
      </w:r>
    </w:p>
  </w:endnote>
  <w:endnote w:type="continuationSeparator" w:id="0">
    <w:p w14:paraId="754F0D39" w14:textId="77777777" w:rsidR="00C0041F" w:rsidRDefault="00C0041F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4DCC92" w14:textId="77777777" w:rsidR="00C0041F" w:rsidRDefault="00C0041F" w:rsidP="00590471">
      <w:r>
        <w:separator/>
      </w:r>
    </w:p>
  </w:footnote>
  <w:footnote w:type="continuationSeparator" w:id="0">
    <w:p w14:paraId="17272450" w14:textId="77777777" w:rsidR="00C0041F" w:rsidRDefault="00C0041F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BEB840" w14:textId="77777777" w:rsidR="00590471" w:rsidRPr="00665F95" w:rsidRDefault="00310F17" w:rsidP="00060042">
    <w:pPr>
      <w:pStyle w:val="Textoindependiente"/>
    </w:pPr>
    <w:r w:rsidRPr="00CA16E3"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EC96891" wp14:editId="5FBD431D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8D8FD5A" id="Grupo 26" o:spid="_x0000_s1026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">
              <v:group id="Grupo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orma libre: Forma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upo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041F"/>
    <w:rsid w:val="00060042"/>
    <w:rsid w:val="0008685D"/>
    <w:rsid w:val="00090860"/>
    <w:rsid w:val="00112FD7"/>
    <w:rsid w:val="00150ABD"/>
    <w:rsid w:val="001946FC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E158A"/>
    <w:rsid w:val="00565C77"/>
    <w:rsid w:val="0056708E"/>
    <w:rsid w:val="005801E5"/>
    <w:rsid w:val="00590471"/>
    <w:rsid w:val="005D01FA"/>
    <w:rsid w:val="00653E17"/>
    <w:rsid w:val="00665F95"/>
    <w:rsid w:val="006A08E8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46CB9"/>
    <w:rsid w:val="008566AA"/>
    <w:rsid w:val="008A1E6E"/>
    <w:rsid w:val="008B0BE5"/>
    <w:rsid w:val="008C024F"/>
    <w:rsid w:val="008C2CFC"/>
    <w:rsid w:val="008D2BF2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041F"/>
    <w:rsid w:val="00C07240"/>
    <w:rsid w:val="00C14078"/>
    <w:rsid w:val="00CA16E3"/>
    <w:rsid w:val="00CE1E3D"/>
    <w:rsid w:val="00D0373F"/>
    <w:rsid w:val="00D053FA"/>
    <w:rsid w:val="00DC3F0A"/>
    <w:rsid w:val="00E26AED"/>
    <w:rsid w:val="00E73AB8"/>
    <w:rsid w:val="00E90A60"/>
    <w:rsid w:val="00EC17C1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ocId w14:val="7275C5B4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Standard">
    <w:name w:val="Standard"/>
    <w:rsid w:val="008B0BE5"/>
    <w:pPr>
      <w:suppressAutoHyphens/>
      <w:autoSpaceDN w:val="0"/>
      <w:textAlignment w:val="baseline"/>
    </w:pPr>
    <w:rPr>
      <w:rFonts w:ascii="Times New Roman" w:eastAsia="Times New Roman" w:hAnsi="Times New Roman"/>
      <w:color w:val="000000"/>
      <w:kern w:val="3"/>
      <w:sz w:val="24"/>
      <w:szCs w:val="20"/>
      <w:lang w:val="es-CO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0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jpe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ahian\AppData\Roaming\Microsoft\Plantilla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C9D8CAD924445B0B7300DD59AF712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88A14C-3377-4AF8-B45E-9CD55E5B1ED0}"/>
      </w:docPartPr>
      <w:docPartBody>
        <w:p w:rsidR="00483CE0" w:rsidRDefault="00483CE0">
          <w:pPr>
            <w:pStyle w:val="4C9D8CAD924445B0B7300DD59AF712EC"/>
          </w:pPr>
          <w:r w:rsidRPr="00F20161">
            <w:t>Referencias</w:t>
          </w:r>
        </w:p>
      </w:docPartBody>
    </w:docPart>
    <w:docPart>
      <w:docPartPr>
        <w:name w:val="65B5AE88A6244019969C0E5A24DA4F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369224-D347-4296-B082-A6F3324242FB}"/>
      </w:docPartPr>
      <w:docPartBody>
        <w:p w:rsidR="00000000" w:rsidRDefault="00483CE0" w:rsidP="00483CE0">
          <w:pPr>
            <w:pStyle w:val="65B5AE88A6244019969C0E5A24DA4FFE"/>
          </w:pPr>
          <w:r w:rsidRPr="00AC6C7E">
            <w:rPr>
              <w:lang w:bidi="es-ES"/>
            </w:rPr>
            <w:t>Experiencia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3CE0"/>
    <w:rsid w:val="00483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907BF0940184686AE0E6C7E2A8AEE4A">
    <w:name w:val="E907BF0940184686AE0E6C7E2A8AEE4A"/>
  </w:style>
  <w:style w:type="paragraph" w:customStyle="1" w:styleId="96B019A8A000473B8E6A02F71BFC61B6">
    <w:name w:val="96B019A8A000473B8E6A02F71BFC61B6"/>
  </w:style>
  <w:style w:type="paragraph" w:customStyle="1" w:styleId="99DC8AD942B64971A426C5CDEBA5783B">
    <w:name w:val="99DC8AD942B64971A426C5CDEBA5783B"/>
  </w:style>
  <w:style w:type="paragraph" w:customStyle="1" w:styleId="24EBDE6548644796968448DE898F43AB">
    <w:name w:val="24EBDE6548644796968448DE898F43AB"/>
  </w:style>
  <w:style w:type="paragraph" w:customStyle="1" w:styleId="6A6D5556B8684290929A9871A37E6F2B">
    <w:name w:val="6A6D5556B8684290929A9871A37E6F2B"/>
  </w:style>
  <w:style w:type="paragraph" w:customStyle="1" w:styleId="634EA11E495E4C8EBAC3B772C1CE9A91">
    <w:name w:val="634EA11E495E4C8EBAC3B772C1CE9A91"/>
  </w:style>
  <w:style w:type="paragraph" w:customStyle="1" w:styleId="14F857D77D034CEC9CAE9FFA454BA747">
    <w:name w:val="14F857D77D034CEC9CAE9FFA454BA747"/>
  </w:style>
  <w:style w:type="paragraph" w:customStyle="1" w:styleId="89DF95F522B6436FB65E1E8FB5895EA9">
    <w:name w:val="89DF95F522B6436FB65E1E8FB5895EA9"/>
  </w:style>
  <w:style w:type="paragraph" w:customStyle="1" w:styleId="C646FE19A54342CC8BB0C1F5FB321A5A">
    <w:name w:val="C646FE19A54342CC8BB0C1F5FB321A5A"/>
  </w:style>
  <w:style w:type="paragraph" w:customStyle="1" w:styleId="54B6FD2E777C4B698E89B75730046CBF">
    <w:name w:val="54B6FD2E777C4B698E89B75730046CBF"/>
  </w:style>
  <w:style w:type="paragraph" w:customStyle="1" w:styleId="B8E834AD8254438A86177D4B05481B9C">
    <w:name w:val="B8E834AD8254438A86177D4B05481B9C"/>
  </w:style>
  <w:style w:type="paragraph" w:customStyle="1" w:styleId="FA7915B39EFD4D1C9AB59C21D109C9B6">
    <w:name w:val="FA7915B39EFD4D1C9AB59C21D109C9B6"/>
  </w:style>
  <w:style w:type="paragraph" w:customStyle="1" w:styleId="351CA4B5F98947D7B60B929098FE2AA8">
    <w:name w:val="351CA4B5F98947D7B60B929098FE2AA8"/>
  </w:style>
  <w:style w:type="paragraph" w:customStyle="1" w:styleId="25FDF31B33ED48E199CBEB338114B535">
    <w:name w:val="25FDF31B33ED48E199CBEB338114B535"/>
  </w:style>
  <w:style w:type="paragraph" w:customStyle="1" w:styleId="4DEDAEECBBB64FB3BF09D3D1B4833154">
    <w:name w:val="4DEDAEECBBB64FB3BF09D3D1B4833154"/>
  </w:style>
  <w:style w:type="paragraph" w:customStyle="1" w:styleId="B1794519BFA44B7D9198F2D06461581B">
    <w:name w:val="B1794519BFA44B7D9198F2D06461581B"/>
  </w:style>
  <w:style w:type="paragraph" w:customStyle="1" w:styleId="0281D5C6B2934ADEBBCF5BC2ABF7AA1A">
    <w:name w:val="0281D5C6B2934ADEBBCF5BC2ABF7AA1A"/>
  </w:style>
  <w:style w:type="paragraph" w:customStyle="1" w:styleId="34A07565DFAC49058E9FD8E9F4FFAF79">
    <w:name w:val="34A07565DFAC49058E9FD8E9F4FFAF79"/>
  </w:style>
  <w:style w:type="paragraph" w:customStyle="1" w:styleId="BB994F32A8AF43C48D442C3E144F2D99">
    <w:name w:val="BB994F32A8AF43C48D442C3E144F2D99"/>
  </w:style>
  <w:style w:type="paragraph" w:customStyle="1" w:styleId="F97543321ACB4571AA04929BB504C48A">
    <w:name w:val="F97543321ACB4571AA04929BB504C48A"/>
  </w:style>
  <w:style w:type="paragraph" w:customStyle="1" w:styleId="CFE57E32B146424CB46A2AD676B7E24B">
    <w:name w:val="CFE57E32B146424CB46A2AD676B7E24B"/>
  </w:style>
  <w:style w:type="paragraph" w:customStyle="1" w:styleId="C666A49D64C64A488310DFC47B8EDD65">
    <w:name w:val="C666A49D64C64A488310DFC47B8EDD65"/>
  </w:style>
  <w:style w:type="paragraph" w:customStyle="1" w:styleId="9233B7A569F94F46BF7691965E637EF3">
    <w:name w:val="9233B7A569F94F46BF7691965E637EF3"/>
  </w:style>
  <w:style w:type="paragraph" w:customStyle="1" w:styleId="B7AF75084D5148F5B1FF0CB57F2A104D">
    <w:name w:val="B7AF75084D5148F5B1FF0CB57F2A104D"/>
  </w:style>
  <w:style w:type="paragraph" w:customStyle="1" w:styleId="59B697EC1E86403096E3D3A01047D6DD">
    <w:name w:val="59B697EC1E86403096E3D3A01047D6DD"/>
  </w:style>
  <w:style w:type="paragraph" w:customStyle="1" w:styleId="3750D6AFF4AD499EBEFED215D95507E0">
    <w:name w:val="3750D6AFF4AD499EBEFED215D95507E0"/>
  </w:style>
  <w:style w:type="paragraph" w:customStyle="1" w:styleId="307B0A043FC84AD48E937A6F09A3E5D9">
    <w:name w:val="307B0A043FC84AD48E937A6F09A3E5D9"/>
  </w:style>
  <w:style w:type="paragraph" w:customStyle="1" w:styleId="4C9D8CAD924445B0B7300DD59AF712EC">
    <w:name w:val="4C9D8CAD924445B0B7300DD59AF712EC"/>
  </w:style>
  <w:style w:type="paragraph" w:customStyle="1" w:styleId="08BAA52BA62C4F448152E4262ED17919">
    <w:name w:val="08BAA52BA62C4F448152E4262ED17919"/>
  </w:style>
  <w:style w:type="paragraph" w:customStyle="1" w:styleId="303E3529EC834F2891AF0A11CAFBB7A7">
    <w:name w:val="303E3529EC834F2891AF0A11CAFBB7A7"/>
  </w:style>
  <w:style w:type="paragraph" w:customStyle="1" w:styleId="07D5C072B1584D4D881BC88054DAD279">
    <w:name w:val="07D5C072B1584D4D881BC88054DAD279"/>
  </w:style>
  <w:style w:type="paragraph" w:customStyle="1" w:styleId="56B7A4A67EA74B4A97A7E15AD2A91C34">
    <w:name w:val="56B7A4A67EA74B4A97A7E15AD2A91C34"/>
  </w:style>
  <w:style w:type="paragraph" w:customStyle="1" w:styleId="7E17D1E8811142F5BBDD0AA3A3F29036">
    <w:name w:val="7E17D1E8811142F5BBDD0AA3A3F29036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613521EB25CF425FA12FB41A22A8432A">
    <w:name w:val="613521EB25CF425FA12FB41A22A8432A"/>
  </w:style>
  <w:style w:type="paragraph" w:customStyle="1" w:styleId="65B5AE88A6244019969C0E5A24DA4FFE">
    <w:name w:val="65B5AE88A6244019969C0E5A24DA4FFE"/>
    <w:rsid w:val="00483CE0"/>
    <w:rPr>
      <w:lang w:val="es-CO" w:eastAsia="es-CO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</Template>
  <TotalTime>0</TotalTime>
  <Pages>2</Pages>
  <Words>171</Words>
  <Characters>1146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2019-12-20T20:29:00Z</dcterms:created>
  <dcterms:modified xsi:type="dcterms:W3CDTF">2019-12-20T20:29:00Z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