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FC21C0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C515293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42545</wp:posOffset>
                  </wp:positionV>
                  <wp:extent cx="1600200" cy="1628775"/>
                  <wp:effectExtent l="0" t="0" r="0" b="9525"/>
                  <wp:wrapTight wrapText="bothSides">
                    <wp:wrapPolygon edited="0">
                      <wp:start x="0" y="0"/>
                      <wp:lineTo x="0" y="21474"/>
                      <wp:lineTo x="21343" y="21474"/>
                      <wp:lineTo x="21343" y="0"/>
                      <wp:lineTo x="0" y="0"/>
                    </wp:wrapPolygon>
                  </wp:wrapTight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FC21C0" w:rsidP="00310F17">
            <w:pPr>
              <w:pStyle w:val="Ttulo"/>
            </w:pPr>
            <w:r>
              <w:t>José Manuel</w:t>
            </w:r>
            <w:r w:rsidR="003D1B71" w:rsidRPr="00665F95">
              <w:rPr>
                <w:lang w:bidi="es-ES"/>
              </w:rPr>
              <w:br/>
            </w:r>
            <w:r>
              <w:t>Araujo Orrego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F2351D" w:rsidRPr="00F2351D" w:rsidRDefault="00F2351D" w:rsidP="00F2351D">
            <w:pPr>
              <w:pStyle w:val="Textoindependiente"/>
              <w:kinsoku w:val="0"/>
              <w:overflowPunct w:val="0"/>
              <w:rPr>
                <w:rFonts w:ascii="Corbel" w:hAnsi="Corbel" w:cs="Georgia"/>
                <w:b/>
                <w:bCs/>
                <w:i/>
                <w:color w:val="0072C7" w:themeColor="accent2"/>
                <w:sz w:val="24"/>
                <w:u w:val="single"/>
              </w:rPr>
            </w:pPr>
            <w:r w:rsidRPr="00F2351D">
              <w:rPr>
                <w:rFonts w:ascii="Corbel" w:hAnsi="Corbel" w:cs="Georgia"/>
                <w:b/>
                <w:bCs/>
                <w:i/>
                <w:color w:val="0072C7" w:themeColor="accent2"/>
                <w:sz w:val="24"/>
                <w:u w:val="single"/>
              </w:rPr>
              <w:t>PERFIL PROFESIONAL</w:t>
            </w:r>
          </w:p>
          <w:p w:rsidR="00F2351D" w:rsidRPr="00665F95" w:rsidRDefault="00F2351D" w:rsidP="00665F95">
            <w:pPr>
              <w:spacing w:line="216" w:lineRule="auto"/>
            </w:pPr>
            <w:r w:rsidRPr="00F2351D">
              <w:t xml:space="preserve">Persona responsable y cumplidora, enfocada el trabajo en equipo, con capacidades de ampliar estrategias que conduzcan a una adecuada toma de decisiones y excelentes relaciones interpersonales. </w:t>
            </w:r>
          </w:p>
          <w:p w:rsidR="003D1B71" w:rsidRDefault="00C75BB2" w:rsidP="00AA5A16">
            <w:pPr>
              <w:pStyle w:val="Ttulo2"/>
            </w:pPr>
            <w:sdt>
              <w:sdtPr>
                <w:id w:val="-1554227259"/>
                <w:placeholder>
                  <w:docPart w:val="F97543321ACB4571AA04929BB504C48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F20161">
                  <w:t>Formación</w:t>
                </w:r>
              </w:sdtContent>
            </w:sdt>
            <w:r w:rsidR="00AA5A16">
              <w:t xml:space="preserve"> </w:t>
            </w:r>
          </w:p>
          <w:p w:rsidR="00AA5A16" w:rsidRPr="00AA5A16" w:rsidRDefault="00AA5A16" w:rsidP="00AA5A16">
            <w:pPr>
              <w:rPr>
                <w:b/>
                <w:u w:val="single"/>
              </w:rPr>
            </w:pPr>
            <w:r w:rsidRPr="00AA5A16">
              <w:rPr>
                <w:b/>
                <w:u w:val="single"/>
              </w:rPr>
              <w:t>ESTUDIOS PRIMARIOS:</w:t>
            </w:r>
          </w:p>
          <w:p w:rsidR="00AA5A16" w:rsidRPr="00AA5A16" w:rsidRDefault="00AA5A16" w:rsidP="00AA5A16">
            <w:r w:rsidRPr="00AA5A16">
              <w:t>Escuela Cervantes Saavedra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5°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</w:p>
          <w:p w:rsidR="00AA5A16" w:rsidRPr="00AA5A16" w:rsidRDefault="00AA5A16" w:rsidP="00AA5A16">
            <w:pPr>
              <w:rPr>
                <w:b/>
                <w:bCs/>
                <w:iCs/>
                <w:u w:val="single"/>
                <w:lang w:val="es-CO"/>
              </w:rPr>
            </w:pPr>
            <w:r w:rsidRPr="00AA5A16">
              <w:rPr>
                <w:b/>
                <w:bCs/>
                <w:iCs/>
                <w:u w:val="single"/>
                <w:lang w:val="es-CO"/>
              </w:rPr>
              <w:t>ESTUDIOS SECUNDARIOS:</w:t>
            </w:r>
          </w:p>
          <w:p w:rsidR="00AA5A16" w:rsidRPr="00AA5A16" w:rsidRDefault="00AA5A16" w:rsidP="00AA5A16">
            <w:pPr>
              <w:rPr>
                <w:bCs/>
                <w:iCs/>
                <w:lang w:val="es-CO"/>
              </w:rPr>
            </w:pPr>
            <w:r w:rsidRPr="00AA5A16">
              <w:rPr>
                <w:bCs/>
                <w:iCs/>
                <w:lang w:val="es-CO"/>
              </w:rPr>
              <w:t>Institución Educativa Renán Barco</w:t>
            </w:r>
            <w:r w:rsidRPr="00AA5A16">
              <w:rPr>
                <w:bCs/>
                <w:iCs/>
                <w:lang w:val="es-CO"/>
              </w:rPr>
              <w:tab/>
            </w:r>
            <w:r w:rsidRPr="00AA5A16">
              <w:rPr>
                <w:bCs/>
                <w:iCs/>
                <w:lang w:val="es-CO"/>
              </w:rPr>
              <w:tab/>
            </w:r>
            <w:r w:rsidRPr="00AA5A16">
              <w:rPr>
                <w:bCs/>
                <w:iCs/>
                <w:lang w:val="es-CO"/>
              </w:rPr>
              <w:tab/>
            </w:r>
            <w:r w:rsidRPr="00AA5A16">
              <w:rPr>
                <w:bCs/>
                <w:iCs/>
                <w:lang w:val="es-CO"/>
              </w:rPr>
              <w:tab/>
              <w:t>11°</w:t>
            </w:r>
          </w:p>
          <w:p w:rsidR="00AA5A16" w:rsidRPr="00AA5A16" w:rsidRDefault="00AA5A16" w:rsidP="00AA5A16">
            <w:pPr>
              <w:rPr>
                <w:b/>
                <w:bCs/>
                <w:iCs/>
                <w:u w:val="single"/>
                <w:lang w:val="es-CO"/>
              </w:rPr>
            </w:pPr>
          </w:p>
          <w:p w:rsidR="00AA5A16" w:rsidRPr="00AA5A16" w:rsidRDefault="00AA5A16" w:rsidP="00AA5A16">
            <w:pPr>
              <w:rPr>
                <w:b/>
                <w:bCs/>
                <w:iCs/>
                <w:lang w:val="es-CO"/>
              </w:rPr>
            </w:pPr>
            <w:r w:rsidRPr="00AA5A16">
              <w:rPr>
                <w:b/>
                <w:bCs/>
                <w:iCs/>
                <w:u w:val="single"/>
                <w:lang w:val="es-CO"/>
              </w:rPr>
              <w:t>OTROS ESTUDIOS:</w:t>
            </w:r>
          </w:p>
          <w:p w:rsidR="00AA5A16" w:rsidRPr="00AA5A16" w:rsidRDefault="00AA5A16" w:rsidP="00AA5A16">
            <w:pPr>
              <w:rPr>
                <w:bCs/>
                <w:iCs/>
                <w:lang w:val="es-CO"/>
              </w:rPr>
            </w:pPr>
            <w:r w:rsidRPr="00AA5A16">
              <w:rPr>
                <w:bCs/>
                <w:iCs/>
                <w:lang w:val="es-CO"/>
              </w:rPr>
              <w:t>TECNICO EN NOMINA PRESTACIONES SOCIALES</w:t>
            </w:r>
            <w:r w:rsidRPr="00AA5A16">
              <w:rPr>
                <w:bCs/>
                <w:iCs/>
                <w:lang w:val="es-CO"/>
              </w:rPr>
              <w:tab/>
            </w:r>
            <w:r>
              <w:rPr>
                <w:bCs/>
                <w:iCs/>
                <w:lang w:val="es-CO"/>
              </w:rPr>
              <w:t xml:space="preserve">                         </w:t>
            </w:r>
            <w:r w:rsidRPr="00AA5A16">
              <w:rPr>
                <w:bCs/>
                <w:iCs/>
                <w:lang w:val="es-CO"/>
              </w:rPr>
              <w:t>SENA</w:t>
            </w:r>
          </w:p>
          <w:p w:rsidR="00AA5A16" w:rsidRDefault="00AA5A16" w:rsidP="00AA5A16">
            <w:pPr>
              <w:rPr>
                <w:lang w:val="es-CO"/>
              </w:rPr>
            </w:pPr>
            <w:r w:rsidRPr="00AA5A16">
              <w:rPr>
                <w:lang w:val="es-CO"/>
              </w:rPr>
              <w:t>BASICO SALUD OCUPACIONAL    SENA</w:t>
            </w:r>
          </w:p>
          <w:p w:rsidR="003D1B71" w:rsidRPr="00AA5A16" w:rsidRDefault="00AA5A16" w:rsidP="00AA5A16">
            <w:pPr>
              <w:rPr>
                <w:b/>
                <w:bCs/>
                <w:iCs/>
                <w:lang w:val="es-CO"/>
              </w:rPr>
            </w:pPr>
            <w:r>
              <w:rPr>
                <w:lang w:val="es-CO"/>
              </w:rPr>
              <w:t>INGENIERIA EN INFORMATICA                            UNIVERSIDAD DE CALDAS</w:t>
            </w: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:rsidR="00AA5A16" w:rsidRPr="00AA5A16" w:rsidRDefault="00AA5A16" w:rsidP="00AA5A16">
            <w:pPr>
              <w:spacing w:line="216" w:lineRule="auto"/>
              <w:rPr>
                <w:u w:val="single"/>
              </w:rPr>
            </w:pPr>
            <w:r w:rsidRPr="00AA5A16">
              <w:rPr>
                <w:b/>
                <w:u w:val="single"/>
              </w:rPr>
              <w:t>REFERENCIAS PERSONALES</w:t>
            </w:r>
          </w:p>
          <w:p w:rsidR="00AA5A16" w:rsidRPr="00AA5A16" w:rsidRDefault="00AA5A16" w:rsidP="00AA5A16">
            <w:pPr>
              <w:spacing w:line="216" w:lineRule="auto"/>
            </w:pPr>
          </w:p>
          <w:p w:rsidR="00AA5A16" w:rsidRPr="00AA5A16" w:rsidRDefault="00AA5A16" w:rsidP="00AA5A16">
            <w:pPr>
              <w:spacing w:line="216" w:lineRule="auto"/>
            </w:pPr>
            <w:r w:rsidRPr="00AA5A16">
              <w:t>NOMBRE: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 xml:space="preserve"> Luz Mila Laguna Herrera 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OCUPACIÓN: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ama de casa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CELULAR: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3134473265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CIUDAD: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La Dorada Caldas</w:t>
            </w:r>
          </w:p>
          <w:p w:rsidR="00AA5A16" w:rsidRPr="00AA5A16" w:rsidRDefault="00AA5A16" w:rsidP="00AA5A16">
            <w:pPr>
              <w:spacing w:line="216" w:lineRule="auto"/>
            </w:pPr>
          </w:p>
          <w:p w:rsidR="00AA5A16" w:rsidRPr="00AA5A16" w:rsidRDefault="00AA5A16" w:rsidP="00AA5A16">
            <w:pPr>
              <w:spacing w:line="216" w:lineRule="auto"/>
            </w:pPr>
            <w:r w:rsidRPr="00AA5A16">
              <w:t>NOMBRE: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 xml:space="preserve"> Jefferson</w:t>
            </w:r>
            <w:r w:rsidRPr="00AA5A16">
              <w:t xml:space="preserve"> Rendón Quintero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OCUPACIÓN: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 xml:space="preserve">              </w:t>
            </w:r>
            <w:r w:rsidRPr="00AA5A16">
              <w:t>Comerciante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CELULAR: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3128302958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CIUDAD: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La Dorada Caldas</w:t>
            </w:r>
          </w:p>
          <w:p w:rsidR="00AA5A16" w:rsidRPr="00AA5A16" w:rsidRDefault="00AA5A16" w:rsidP="00AA5A16">
            <w:pPr>
              <w:spacing w:line="216" w:lineRule="auto"/>
            </w:pPr>
          </w:p>
          <w:p w:rsidR="00AA5A16" w:rsidRPr="00AA5A16" w:rsidRDefault="00AA5A16" w:rsidP="00AA5A16">
            <w:pPr>
              <w:spacing w:line="216" w:lineRule="auto"/>
              <w:rPr>
                <w:b/>
                <w:u w:val="single"/>
              </w:rPr>
            </w:pPr>
          </w:p>
          <w:p w:rsidR="00AA5A16" w:rsidRPr="00AA5A16" w:rsidRDefault="00AA5A16" w:rsidP="00AA5A16">
            <w:pPr>
              <w:spacing w:line="216" w:lineRule="auto"/>
              <w:rPr>
                <w:b/>
                <w:u w:val="single"/>
              </w:rPr>
            </w:pPr>
            <w:r w:rsidRPr="00AA5A16">
              <w:rPr>
                <w:b/>
                <w:u w:val="single"/>
              </w:rPr>
              <w:t>REFERENCIAS FAMILIARES:</w:t>
            </w:r>
          </w:p>
          <w:p w:rsidR="00AA5A16" w:rsidRPr="00AA5A16" w:rsidRDefault="00AA5A16" w:rsidP="00AA5A16">
            <w:pPr>
              <w:spacing w:line="216" w:lineRule="auto"/>
              <w:rPr>
                <w:b/>
                <w:u w:val="single"/>
              </w:rPr>
            </w:pPr>
          </w:p>
          <w:p w:rsidR="00AA5A16" w:rsidRPr="00AA5A16" w:rsidRDefault="00AA5A16" w:rsidP="00AA5A16">
            <w:pPr>
              <w:spacing w:line="216" w:lineRule="auto"/>
            </w:pPr>
            <w:r w:rsidRPr="00AA5A16">
              <w:t>NOMBRE: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Argenis Orrego Salgado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OCUPACION: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 xml:space="preserve">              </w:t>
            </w:r>
            <w:r w:rsidRPr="00AA5A16">
              <w:t>ama de casa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CELULAR: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3143610706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CIUDAD: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la Dorada caldas</w:t>
            </w:r>
          </w:p>
          <w:p w:rsidR="00AA5A16" w:rsidRPr="00AA5A16" w:rsidRDefault="00AA5A16" w:rsidP="00AA5A16">
            <w:pPr>
              <w:spacing w:line="216" w:lineRule="auto"/>
            </w:pPr>
          </w:p>
          <w:p w:rsidR="00AA5A16" w:rsidRPr="00AA5A16" w:rsidRDefault="00AA5A16" w:rsidP="00AA5A16">
            <w:pPr>
              <w:spacing w:line="216" w:lineRule="auto"/>
            </w:pPr>
            <w:r w:rsidRPr="00AA5A16">
              <w:t>NOMBRE: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 xml:space="preserve">                </w:t>
            </w:r>
            <w:r w:rsidRPr="00AA5A16">
              <w:t>José Olmedo Araujo Reyes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OCUPACION: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 xml:space="preserve">                </w:t>
            </w:r>
            <w:r w:rsidRPr="00AA5A16">
              <w:t>Conductor</w:t>
            </w:r>
          </w:p>
          <w:p w:rsidR="00AA5A16" w:rsidRPr="00AA5A16" w:rsidRDefault="00AA5A16" w:rsidP="00AA5A16">
            <w:pPr>
              <w:spacing w:line="216" w:lineRule="auto"/>
            </w:pPr>
            <w:r w:rsidRPr="00AA5A16">
              <w:t>CELULAR: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3122147930</w:t>
            </w:r>
          </w:p>
          <w:p w:rsidR="003D1B71" w:rsidRPr="008F2349" w:rsidRDefault="00AA5A16" w:rsidP="00665F95">
            <w:pPr>
              <w:spacing w:line="216" w:lineRule="auto"/>
            </w:pPr>
            <w:r w:rsidRPr="00AA5A16">
              <w:t>CIUDAD:</w:t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</w:r>
            <w:r w:rsidRPr="00AA5A16">
              <w:tab/>
              <w:t>la Dorada cald</w:t>
            </w:r>
            <w:r>
              <w:t>as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500DFDA" wp14:editId="0D985A55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D8BD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351D" w:rsidP="00380FD1">
            <w:pPr>
              <w:pStyle w:val="Informacin"/>
              <w:rPr>
                <w:lang w:val="es-ES_tradnl"/>
              </w:rPr>
            </w:pPr>
            <w:r>
              <w:rPr>
                <w:rFonts w:ascii="Arial" w:hAnsi="Arial" w:cs="Arial"/>
              </w:rPr>
              <w:t>Cra 31a #66-10 barrio Fátima</w:t>
            </w:r>
            <w:r w:rsidR="00AA5A16">
              <w:rPr>
                <w:rFonts w:ascii="Arial" w:hAnsi="Arial" w:cs="Arial"/>
              </w:rPr>
              <w:t>-Manizales, caldas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28CE3034" wp14:editId="091C0CD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B875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351D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3104994417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424D941" wp14:editId="64AF3F3B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4528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351D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araujomanuelsaxo@hotmail.com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C0041F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8F2349" w:rsidRPr="00CA16E3" w:rsidRDefault="008F2349" w:rsidP="008F2349">
      <w:pPr>
        <w:pStyle w:val="Textoindependiente"/>
        <w:rPr>
          <w:lang w:val="es-ES_tradnl"/>
        </w:rPr>
      </w:pPr>
      <w:bookmarkStart w:id="0" w:name="_GoBack"/>
      <w:bookmarkEnd w:id="0"/>
    </w:p>
    <w:sectPr w:rsidR="008F2349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5BB2" w:rsidRDefault="00C75BB2" w:rsidP="00590471">
      <w:r>
        <w:separator/>
      </w:r>
    </w:p>
  </w:endnote>
  <w:endnote w:type="continuationSeparator" w:id="0">
    <w:p w:rsidR="00C75BB2" w:rsidRDefault="00C75BB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5BB2" w:rsidRDefault="00C75BB2" w:rsidP="00590471">
      <w:r>
        <w:separator/>
      </w:r>
    </w:p>
  </w:footnote>
  <w:footnote w:type="continuationSeparator" w:id="0">
    <w:p w:rsidR="00C75BB2" w:rsidRDefault="00C75BB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D8FD5A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1F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F2349"/>
    <w:rsid w:val="00912DC8"/>
    <w:rsid w:val="009475DC"/>
    <w:rsid w:val="00967B93"/>
    <w:rsid w:val="009D090F"/>
    <w:rsid w:val="00A31464"/>
    <w:rsid w:val="00A31B16"/>
    <w:rsid w:val="00A33613"/>
    <w:rsid w:val="00A47A8D"/>
    <w:rsid w:val="00AA5A16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75BB2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2351D"/>
    <w:rsid w:val="00F3235D"/>
    <w:rsid w:val="00F32393"/>
    <w:rsid w:val="00F878BD"/>
    <w:rsid w:val="00FC21C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76E7C7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97543321ACB4571AA04929BB504C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1C215-C5B7-48EE-AA5B-3DF4C2715783}"/>
      </w:docPartPr>
      <w:docPartBody>
        <w:p w:rsidR="009C04DF" w:rsidRDefault="003F15B7">
          <w:pPr>
            <w:pStyle w:val="F97543321ACB4571AA04929BB504C48A"/>
          </w:pPr>
          <w:r w:rsidRPr="00F20161">
            <w:t>Formación</w:t>
          </w:r>
        </w:p>
      </w:docPartBody>
    </w:docPart>
    <w:docPart>
      <w:docPartPr>
        <w:name w:val="4C9D8CAD924445B0B7300DD59AF71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8A14C-3377-4AF8-B45E-9CD55E5B1ED0}"/>
      </w:docPartPr>
      <w:docPartBody>
        <w:p w:rsidR="009C04DF" w:rsidRDefault="003F15B7">
          <w:pPr>
            <w:pStyle w:val="4C9D8CAD924445B0B7300DD59AF712EC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4DF"/>
    <w:rsid w:val="003F15B7"/>
    <w:rsid w:val="009C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907BF0940184686AE0E6C7E2A8AEE4A">
    <w:name w:val="E907BF0940184686AE0E6C7E2A8AEE4A"/>
  </w:style>
  <w:style w:type="paragraph" w:customStyle="1" w:styleId="96B019A8A000473B8E6A02F71BFC61B6">
    <w:name w:val="96B019A8A000473B8E6A02F71BFC61B6"/>
  </w:style>
  <w:style w:type="paragraph" w:customStyle="1" w:styleId="99DC8AD942B64971A426C5CDEBA5783B">
    <w:name w:val="99DC8AD942B64971A426C5CDEBA5783B"/>
  </w:style>
  <w:style w:type="paragraph" w:customStyle="1" w:styleId="24EBDE6548644796968448DE898F43AB">
    <w:name w:val="24EBDE6548644796968448DE898F43AB"/>
  </w:style>
  <w:style w:type="paragraph" w:customStyle="1" w:styleId="6A6D5556B8684290929A9871A37E6F2B">
    <w:name w:val="6A6D5556B8684290929A9871A37E6F2B"/>
  </w:style>
  <w:style w:type="paragraph" w:customStyle="1" w:styleId="634EA11E495E4C8EBAC3B772C1CE9A91">
    <w:name w:val="634EA11E495E4C8EBAC3B772C1CE9A91"/>
  </w:style>
  <w:style w:type="paragraph" w:customStyle="1" w:styleId="14F857D77D034CEC9CAE9FFA454BA747">
    <w:name w:val="14F857D77D034CEC9CAE9FFA454BA747"/>
  </w:style>
  <w:style w:type="paragraph" w:customStyle="1" w:styleId="89DF95F522B6436FB65E1E8FB5895EA9">
    <w:name w:val="89DF95F522B6436FB65E1E8FB5895EA9"/>
  </w:style>
  <w:style w:type="paragraph" w:customStyle="1" w:styleId="C646FE19A54342CC8BB0C1F5FB321A5A">
    <w:name w:val="C646FE19A54342CC8BB0C1F5FB321A5A"/>
  </w:style>
  <w:style w:type="paragraph" w:customStyle="1" w:styleId="54B6FD2E777C4B698E89B75730046CBF">
    <w:name w:val="54B6FD2E777C4B698E89B75730046CBF"/>
  </w:style>
  <w:style w:type="paragraph" w:customStyle="1" w:styleId="B8E834AD8254438A86177D4B05481B9C">
    <w:name w:val="B8E834AD8254438A86177D4B05481B9C"/>
  </w:style>
  <w:style w:type="paragraph" w:customStyle="1" w:styleId="FA7915B39EFD4D1C9AB59C21D109C9B6">
    <w:name w:val="FA7915B39EFD4D1C9AB59C21D109C9B6"/>
  </w:style>
  <w:style w:type="paragraph" w:customStyle="1" w:styleId="351CA4B5F98947D7B60B929098FE2AA8">
    <w:name w:val="351CA4B5F98947D7B60B929098FE2AA8"/>
  </w:style>
  <w:style w:type="paragraph" w:customStyle="1" w:styleId="25FDF31B33ED48E199CBEB338114B535">
    <w:name w:val="25FDF31B33ED48E199CBEB338114B535"/>
  </w:style>
  <w:style w:type="paragraph" w:customStyle="1" w:styleId="4DEDAEECBBB64FB3BF09D3D1B4833154">
    <w:name w:val="4DEDAEECBBB64FB3BF09D3D1B4833154"/>
  </w:style>
  <w:style w:type="paragraph" w:customStyle="1" w:styleId="B1794519BFA44B7D9198F2D06461581B">
    <w:name w:val="B1794519BFA44B7D9198F2D06461581B"/>
  </w:style>
  <w:style w:type="paragraph" w:customStyle="1" w:styleId="0281D5C6B2934ADEBBCF5BC2ABF7AA1A">
    <w:name w:val="0281D5C6B2934ADEBBCF5BC2ABF7AA1A"/>
  </w:style>
  <w:style w:type="paragraph" w:customStyle="1" w:styleId="34A07565DFAC49058E9FD8E9F4FFAF79">
    <w:name w:val="34A07565DFAC49058E9FD8E9F4FFAF79"/>
  </w:style>
  <w:style w:type="paragraph" w:customStyle="1" w:styleId="BB994F32A8AF43C48D442C3E144F2D99">
    <w:name w:val="BB994F32A8AF43C48D442C3E144F2D99"/>
  </w:style>
  <w:style w:type="paragraph" w:customStyle="1" w:styleId="F97543321ACB4571AA04929BB504C48A">
    <w:name w:val="F97543321ACB4571AA04929BB504C48A"/>
  </w:style>
  <w:style w:type="paragraph" w:customStyle="1" w:styleId="CFE57E32B146424CB46A2AD676B7E24B">
    <w:name w:val="CFE57E32B146424CB46A2AD676B7E24B"/>
  </w:style>
  <w:style w:type="paragraph" w:customStyle="1" w:styleId="C666A49D64C64A488310DFC47B8EDD65">
    <w:name w:val="C666A49D64C64A488310DFC47B8EDD65"/>
  </w:style>
  <w:style w:type="paragraph" w:customStyle="1" w:styleId="9233B7A569F94F46BF7691965E637EF3">
    <w:name w:val="9233B7A569F94F46BF7691965E637EF3"/>
  </w:style>
  <w:style w:type="paragraph" w:customStyle="1" w:styleId="B7AF75084D5148F5B1FF0CB57F2A104D">
    <w:name w:val="B7AF75084D5148F5B1FF0CB57F2A104D"/>
  </w:style>
  <w:style w:type="paragraph" w:customStyle="1" w:styleId="59B697EC1E86403096E3D3A01047D6DD">
    <w:name w:val="59B697EC1E86403096E3D3A01047D6DD"/>
  </w:style>
  <w:style w:type="paragraph" w:customStyle="1" w:styleId="3750D6AFF4AD499EBEFED215D95507E0">
    <w:name w:val="3750D6AFF4AD499EBEFED215D95507E0"/>
  </w:style>
  <w:style w:type="paragraph" w:customStyle="1" w:styleId="307B0A043FC84AD48E937A6F09A3E5D9">
    <w:name w:val="307B0A043FC84AD48E937A6F09A3E5D9"/>
  </w:style>
  <w:style w:type="paragraph" w:customStyle="1" w:styleId="4C9D8CAD924445B0B7300DD59AF712EC">
    <w:name w:val="4C9D8CAD924445B0B7300DD59AF712EC"/>
  </w:style>
  <w:style w:type="paragraph" w:customStyle="1" w:styleId="08BAA52BA62C4F448152E4262ED17919">
    <w:name w:val="08BAA52BA62C4F448152E4262ED17919"/>
  </w:style>
  <w:style w:type="paragraph" w:customStyle="1" w:styleId="303E3529EC834F2891AF0A11CAFBB7A7">
    <w:name w:val="303E3529EC834F2891AF0A11CAFBB7A7"/>
  </w:style>
  <w:style w:type="paragraph" w:customStyle="1" w:styleId="07D5C072B1584D4D881BC88054DAD279">
    <w:name w:val="07D5C072B1584D4D881BC88054DAD279"/>
  </w:style>
  <w:style w:type="paragraph" w:customStyle="1" w:styleId="56B7A4A67EA74B4A97A7E15AD2A91C34">
    <w:name w:val="56B7A4A67EA74B4A97A7E15AD2A91C34"/>
  </w:style>
  <w:style w:type="paragraph" w:customStyle="1" w:styleId="7E17D1E8811142F5BBDD0AA3A3F29036">
    <w:name w:val="7E17D1E8811142F5BBDD0AA3A3F2903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13521EB25CF425FA12FB41A22A8432A">
    <w:name w:val="613521EB25CF425FA12FB41A22A843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200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2019-11-12T22:26:00Z</dcterms:created>
  <dcterms:modified xsi:type="dcterms:W3CDTF">2019-12-19T22:30:00Z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