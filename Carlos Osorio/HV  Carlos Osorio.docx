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3FD5832A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EDD48C0" w14:textId="77777777" w:rsidR="003D1B71" w:rsidRPr="00665F95" w:rsidRDefault="00A21F0C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color w:val="5B9BD4"/>
                <w:w w:val="90"/>
                <w:lang w:val="es-CO"/>
              </w:rPr>
              <w:drawing>
                <wp:anchor distT="0" distB="0" distL="114300" distR="114300" simplePos="0" relativeHeight="251659264" behindDoc="1" locked="0" layoutInCell="1" allowOverlap="1" wp14:anchorId="175A7906" wp14:editId="04E19F25">
                  <wp:simplePos x="0" y="0"/>
                  <wp:positionH relativeFrom="margin">
                    <wp:posOffset>-34925</wp:posOffset>
                  </wp:positionH>
                  <wp:positionV relativeFrom="margin">
                    <wp:posOffset>0</wp:posOffset>
                  </wp:positionV>
                  <wp:extent cx="1771650" cy="1783715"/>
                  <wp:effectExtent l="0" t="0" r="0" b="6985"/>
                  <wp:wrapTight wrapText="bothSides">
                    <wp:wrapPolygon edited="0">
                      <wp:start x="0" y="0"/>
                      <wp:lineTo x="0" y="21454"/>
                      <wp:lineTo x="21368" y="21454"/>
                      <wp:lineTo x="21368" y="0"/>
                      <wp:lineTo x="0" y="0"/>
                    </wp:wrapPolygon>
                  </wp:wrapTight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ARLOS A. OSORIO H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A3CE1D0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CAFD044" w14:textId="77777777" w:rsidR="003D1B71" w:rsidRPr="00665F95" w:rsidRDefault="00A21F0C" w:rsidP="00310F17">
            <w:pPr>
              <w:pStyle w:val="Ttulo"/>
            </w:pPr>
            <w:r w:rsidRPr="00A21F0C">
              <w:rPr>
                <w:lang w:bidi="es-ES"/>
              </w:rPr>
              <w:t>Carlos Alberto</w:t>
            </w:r>
            <w:r w:rsidR="003D1B71" w:rsidRPr="00665F95">
              <w:rPr>
                <w:lang w:bidi="es-ES"/>
              </w:rPr>
              <w:br/>
            </w:r>
            <w:r w:rsidRPr="00A21F0C">
              <w:t>Osorio Herrera</w:t>
            </w:r>
          </w:p>
        </w:tc>
      </w:tr>
      <w:tr w:rsidR="003D1B71" w:rsidRPr="00CA16E3" w14:paraId="1F08C1D8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D15C084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6877520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99DC8AD942B64971A426C5CDEBA5783B"/>
              </w:placeholder>
              <w:temporary/>
              <w15:appearance w15:val="hidden"/>
            </w:sdtPr>
            <w:sdtEndPr/>
            <w:sdtContent>
              <w:p w14:paraId="55A51920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39C1CBEC" w14:textId="77777777" w:rsidR="00A21F0C" w:rsidRDefault="00A21F0C" w:rsidP="00A21F0C">
            <w:pPr>
              <w:spacing w:line="216" w:lineRule="auto"/>
            </w:pPr>
            <w:r>
              <w:t>2014 – 2015 Centro Pecuario y Agroempresarial SENA</w:t>
            </w:r>
          </w:p>
          <w:p w14:paraId="5AB8FAC5" w14:textId="77777777" w:rsidR="00A21F0C" w:rsidRDefault="00A21F0C" w:rsidP="00A21F0C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Técnico en asesoría comercial y operaciones de entidades financieras.</w:t>
            </w:r>
          </w:p>
          <w:p w14:paraId="05792FD6" w14:textId="77777777" w:rsidR="00A21F0C" w:rsidRDefault="00A21F0C" w:rsidP="00A21F0C">
            <w:pPr>
              <w:spacing w:line="216" w:lineRule="auto"/>
            </w:pPr>
            <w:r>
              <w:t>2017 – (en curso) Universidad de caldas</w:t>
            </w:r>
          </w:p>
          <w:p w14:paraId="152CD72C" w14:textId="77777777" w:rsidR="003D1B71" w:rsidRPr="00665F95" w:rsidRDefault="00A21F0C" w:rsidP="00A21F0C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Ingeniería Informática</w:t>
            </w:r>
          </w:p>
          <w:sdt>
            <w:sdtPr>
              <w:id w:val="-1554227259"/>
              <w:placeholder>
                <w:docPart w:val="F97543321ACB4571AA04929BB504C48A"/>
              </w:placeholder>
              <w:temporary/>
              <w:showingPlcHdr/>
              <w15:appearance w15:val="hidden"/>
            </w:sdtPr>
            <w:sdtEndPr/>
            <w:sdtContent>
              <w:p w14:paraId="74476FD3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7399DE5F" w14:textId="77777777" w:rsidR="003D1B71" w:rsidRDefault="00A21F0C" w:rsidP="00665F95">
            <w:pPr>
              <w:pStyle w:val="Nombredelaescuela"/>
              <w:spacing w:line="216" w:lineRule="auto"/>
            </w:pPr>
            <w:r>
              <w:t>Institución Educativa el Carmen</w:t>
            </w:r>
            <w:r w:rsidR="003D1B71" w:rsidRPr="00665F95">
              <w:rPr>
                <w:lang w:bidi="es-ES"/>
              </w:rPr>
              <w:t xml:space="preserve">, </w:t>
            </w:r>
            <w:r>
              <w:t xml:space="preserve">La Dorada </w:t>
            </w:r>
            <w:r w:rsidR="00A54D72">
              <w:t>Caldas (2015)</w:t>
            </w:r>
          </w:p>
          <w:p w14:paraId="70F4D1ED" w14:textId="77777777" w:rsidR="00A54D72" w:rsidRPr="00665F95" w:rsidRDefault="00A54D72" w:rsidP="00665F95">
            <w:pPr>
              <w:pStyle w:val="Nombredelaescuela"/>
              <w:spacing w:line="216" w:lineRule="auto"/>
            </w:pPr>
            <w:r>
              <w:t xml:space="preserve">Ingeniería </w:t>
            </w:r>
            <w:bookmarkStart w:id="0" w:name="_GoBack"/>
            <w:bookmarkEnd w:id="0"/>
            <w:r>
              <w:t xml:space="preserve">Informática, Manizales Caldas </w:t>
            </w:r>
          </w:p>
          <w:p w14:paraId="7B267531" w14:textId="77777777" w:rsidR="003D1B71" w:rsidRPr="00665F95" w:rsidRDefault="003D1B71" w:rsidP="00665F95">
            <w:pPr>
              <w:spacing w:line="216" w:lineRule="auto"/>
            </w:pPr>
          </w:p>
          <w:sdt>
            <w:sdtPr>
              <w:id w:val="-278101685"/>
              <w:placeholder>
                <w:docPart w:val="3750D6AFF4AD499EBEFED215D95507E0"/>
              </w:placeholder>
              <w:temporary/>
              <w:showingPlcHdr/>
              <w15:appearance w15:val="hidden"/>
            </w:sdtPr>
            <w:sdtEndPr/>
            <w:sdtContent>
              <w:p w14:paraId="0D6AE1FF" w14:textId="77777777" w:rsidR="003D1B71" w:rsidRPr="00F20161" w:rsidRDefault="003D1B71" w:rsidP="00F20161">
                <w:pPr>
                  <w:pStyle w:val="Ttulo2"/>
                </w:pPr>
                <w:r w:rsidRPr="00F20161">
                  <w:t>Liderazgo</w:t>
                </w:r>
              </w:p>
            </w:sdtContent>
          </w:sdt>
          <w:p w14:paraId="586CBD97" w14:textId="77777777" w:rsidR="00A21F0C" w:rsidRDefault="00A21F0C" w:rsidP="00A21F0C">
            <w:pPr>
              <w:spacing w:line="216" w:lineRule="auto"/>
            </w:pPr>
            <w:r>
              <w:t>Estudiante de Ingeniería Informática de la universidad de Caldas cursando quinto semestre con conocimiento de computación y distintos programas avanzados.</w:t>
            </w:r>
          </w:p>
          <w:p w14:paraId="5EB22E68" w14:textId="77777777" w:rsidR="003D1B71" w:rsidRDefault="00A21F0C" w:rsidP="00A21F0C">
            <w:pPr>
              <w:spacing w:line="216" w:lineRule="auto"/>
            </w:pPr>
            <w:r>
              <w:t>Excelentes relaciones interpersonales además de facilidad para trabajo en equipo, con sentido ético, con fácil adaptabilidad al cambio y al trabajo bajo presión. Aprendizaje continuo, persistente y orientación a resultados.</w:t>
            </w:r>
          </w:p>
          <w:p w14:paraId="74AB42D7" w14:textId="77777777" w:rsidR="00A21F0C" w:rsidRDefault="00A21F0C" w:rsidP="00A21F0C">
            <w:pPr>
              <w:spacing w:line="216" w:lineRule="auto"/>
            </w:pPr>
          </w:p>
          <w:p w14:paraId="693023FF" w14:textId="77777777" w:rsidR="00A21F0C" w:rsidRDefault="00A21F0C" w:rsidP="00A21F0C">
            <w:pPr>
              <w:spacing w:line="216" w:lineRule="auto"/>
            </w:pPr>
          </w:p>
          <w:p w14:paraId="76E1CB12" w14:textId="77777777" w:rsidR="00A21F0C" w:rsidRDefault="00A21F0C" w:rsidP="00A21F0C">
            <w:pPr>
              <w:spacing w:line="216" w:lineRule="auto"/>
            </w:pPr>
          </w:p>
          <w:p w14:paraId="4F385EC9" w14:textId="77777777" w:rsidR="00A21F0C" w:rsidRDefault="00A21F0C" w:rsidP="00A21F0C">
            <w:pPr>
              <w:spacing w:line="216" w:lineRule="auto"/>
            </w:pPr>
          </w:p>
          <w:p w14:paraId="40991891" w14:textId="77777777" w:rsidR="00A21F0C" w:rsidRDefault="00A21F0C" w:rsidP="00A21F0C">
            <w:pPr>
              <w:spacing w:line="216" w:lineRule="auto"/>
            </w:pPr>
          </w:p>
          <w:p w14:paraId="4C503A75" w14:textId="77777777" w:rsidR="00A21F0C" w:rsidRDefault="00A21F0C" w:rsidP="00A21F0C">
            <w:pPr>
              <w:spacing w:line="216" w:lineRule="auto"/>
            </w:pPr>
          </w:p>
          <w:p w14:paraId="3CDF74CB" w14:textId="77777777" w:rsidR="00A21F0C" w:rsidRDefault="00A21F0C" w:rsidP="00A21F0C">
            <w:pPr>
              <w:spacing w:line="216" w:lineRule="auto"/>
            </w:pPr>
          </w:p>
          <w:p w14:paraId="639064DD" w14:textId="77777777" w:rsidR="00A21F0C" w:rsidRDefault="00A21F0C" w:rsidP="00A21F0C">
            <w:pPr>
              <w:spacing w:line="216" w:lineRule="auto"/>
            </w:pPr>
          </w:p>
          <w:p w14:paraId="357A5950" w14:textId="77777777" w:rsidR="00A21F0C" w:rsidRDefault="00A21F0C" w:rsidP="00A21F0C">
            <w:pPr>
              <w:spacing w:line="216" w:lineRule="auto"/>
            </w:pPr>
          </w:p>
          <w:p w14:paraId="31C12289" w14:textId="77777777" w:rsidR="00A21F0C" w:rsidRDefault="00A21F0C" w:rsidP="00A21F0C">
            <w:pPr>
              <w:spacing w:line="216" w:lineRule="auto"/>
            </w:pPr>
          </w:p>
          <w:p w14:paraId="5956BEC1" w14:textId="77777777" w:rsidR="00A21F0C" w:rsidRDefault="00A21F0C" w:rsidP="00A21F0C">
            <w:pPr>
              <w:spacing w:line="216" w:lineRule="auto"/>
            </w:pPr>
          </w:p>
          <w:p w14:paraId="6FE0DBE9" w14:textId="77777777" w:rsidR="00A21F0C" w:rsidRDefault="00A21F0C" w:rsidP="00A21F0C">
            <w:pPr>
              <w:spacing w:line="216" w:lineRule="auto"/>
            </w:pPr>
          </w:p>
          <w:p w14:paraId="206165C5" w14:textId="77777777" w:rsidR="00A21F0C" w:rsidRPr="00665F95" w:rsidRDefault="00A21F0C" w:rsidP="00A21F0C">
            <w:pPr>
              <w:spacing w:line="216" w:lineRule="auto"/>
            </w:pPr>
          </w:p>
          <w:p w14:paraId="5389EE3D" w14:textId="77777777" w:rsidR="003D1B71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6D85726C" w14:textId="77777777" w:rsidR="00A21F0C" w:rsidRDefault="00A21F0C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33839864" w14:textId="77777777" w:rsidR="00A21F0C" w:rsidRDefault="00A21F0C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5A79F13E" w14:textId="77777777" w:rsidR="00A21F0C" w:rsidRDefault="00A21F0C" w:rsidP="00665F95">
            <w:pPr>
              <w:spacing w:line="216" w:lineRule="auto"/>
              <w:rPr>
                <w:sz w:val="24"/>
                <w:szCs w:val="24"/>
              </w:rPr>
            </w:pPr>
          </w:p>
          <w:p w14:paraId="1328CB37" w14:textId="77777777" w:rsidR="00A21F0C" w:rsidRPr="00665F95" w:rsidRDefault="00A21F0C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3B2FDF9E" w14:textId="77777777" w:rsidTr="003D1B71">
        <w:trPr>
          <w:trHeight w:val="1164"/>
        </w:trPr>
        <w:tc>
          <w:tcPr>
            <w:tcW w:w="720" w:type="dxa"/>
          </w:tcPr>
          <w:p w14:paraId="2E012C2C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E08705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24CBC4E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84E9ED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D745175" w14:textId="77777777" w:rsidTr="003D1B71">
        <w:trPr>
          <w:trHeight w:val="543"/>
        </w:trPr>
        <w:tc>
          <w:tcPr>
            <w:tcW w:w="720" w:type="dxa"/>
          </w:tcPr>
          <w:p w14:paraId="36A2778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1CF782B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799F7EF9" wp14:editId="76D711DC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97F29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F41B71A" w14:textId="77777777" w:rsidR="00A21F0C" w:rsidRPr="00A21F0C" w:rsidRDefault="00A21F0C" w:rsidP="00A21F0C">
            <w:pPr>
              <w:pStyle w:val="Informacin"/>
              <w:rPr>
                <w:lang w:val="es-ES_tradnl"/>
              </w:rPr>
            </w:pPr>
            <w:r w:rsidRPr="00A21F0C">
              <w:rPr>
                <w:lang w:val="es-ES_tradnl"/>
              </w:rPr>
              <w:t>calle 66 # 30c-40</w:t>
            </w:r>
          </w:p>
          <w:p w14:paraId="771A4419" w14:textId="77777777" w:rsidR="003D1B71" w:rsidRPr="00CA16E3" w:rsidRDefault="00A21F0C" w:rsidP="00A21F0C">
            <w:pPr>
              <w:pStyle w:val="Informacin"/>
              <w:rPr>
                <w:lang w:val="es-ES_tradnl"/>
              </w:rPr>
            </w:pPr>
            <w:r w:rsidRPr="00A21F0C">
              <w:rPr>
                <w:lang w:val="es-ES_tradnl"/>
              </w:rPr>
              <w:t>Manizales, Caldas</w:t>
            </w:r>
          </w:p>
        </w:tc>
        <w:tc>
          <w:tcPr>
            <w:tcW w:w="423" w:type="dxa"/>
            <w:vMerge/>
          </w:tcPr>
          <w:p w14:paraId="45B3634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DF364F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728D44E" w14:textId="77777777" w:rsidTr="003D1B71">
        <w:trPr>
          <w:trHeight w:val="183"/>
        </w:trPr>
        <w:tc>
          <w:tcPr>
            <w:tcW w:w="720" w:type="dxa"/>
          </w:tcPr>
          <w:p w14:paraId="0265E287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9B01389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2EA34F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FF533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0DB731" w14:textId="77777777" w:rsidTr="003D1B71">
        <w:trPr>
          <w:trHeight w:val="624"/>
        </w:trPr>
        <w:tc>
          <w:tcPr>
            <w:tcW w:w="720" w:type="dxa"/>
          </w:tcPr>
          <w:p w14:paraId="44656DF5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2381DA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33D52B6B" wp14:editId="13EF8383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B875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DD58A39" w14:textId="77777777" w:rsidR="003D1B71" w:rsidRPr="00CA16E3" w:rsidRDefault="00A21F0C" w:rsidP="00380FD1">
            <w:pPr>
              <w:pStyle w:val="Informacin"/>
              <w:rPr>
                <w:lang w:val="es-ES_tradnl"/>
              </w:rPr>
            </w:pPr>
            <w:r w:rsidRPr="00A21F0C">
              <w:rPr>
                <w:lang w:val="es-ES_tradnl"/>
              </w:rPr>
              <w:t>3012872419</w:t>
            </w:r>
          </w:p>
        </w:tc>
        <w:tc>
          <w:tcPr>
            <w:tcW w:w="423" w:type="dxa"/>
            <w:vMerge/>
          </w:tcPr>
          <w:p w14:paraId="4424734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567D2C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79A4113" w14:textId="77777777" w:rsidTr="003D1B71">
        <w:trPr>
          <w:trHeight w:val="183"/>
        </w:trPr>
        <w:tc>
          <w:tcPr>
            <w:tcW w:w="720" w:type="dxa"/>
          </w:tcPr>
          <w:p w14:paraId="1839B4A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8D4736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95C6FF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A3F408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B00F9C3" w14:textId="77777777" w:rsidTr="003D1B71">
        <w:trPr>
          <w:trHeight w:val="633"/>
        </w:trPr>
        <w:tc>
          <w:tcPr>
            <w:tcW w:w="720" w:type="dxa"/>
          </w:tcPr>
          <w:p w14:paraId="63BF2FD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9A74C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694F1AF" wp14:editId="7B08B025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745280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87F39A2" w14:textId="77777777" w:rsidR="003D1B71" w:rsidRPr="00CA16E3" w:rsidRDefault="00A21F0C" w:rsidP="00380FD1">
            <w:pPr>
              <w:pStyle w:val="Informacin"/>
              <w:rPr>
                <w:lang w:val="es-ES_tradnl"/>
              </w:rPr>
            </w:pPr>
            <w:r w:rsidRPr="00A21F0C">
              <w:rPr>
                <w:lang w:val="es-ES_tradnl"/>
              </w:rPr>
              <w:t>osoriocarlos43@gmail.com</w:t>
            </w:r>
          </w:p>
        </w:tc>
        <w:tc>
          <w:tcPr>
            <w:tcW w:w="423" w:type="dxa"/>
            <w:vMerge/>
          </w:tcPr>
          <w:p w14:paraId="63D2C3E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7B377A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E2D1D05" w14:textId="77777777" w:rsidTr="003D1B71">
        <w:trPr>
          <w:trHeight w:val="174"/>
        </w:trPr>
        <w:tc>
          <w:tcPr>
            <w:tcW w:w="720" w:type="dxa"/>
          </w:tcPr>
          <w:p w14:paraId="5F7A700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72798B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51BD50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7C8D20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DACEA30" w14:textId="77777777" w:rsidTr="003D1B71">
        <w:trPr>
          <w:trHeight w:val="633"/>
        </w:trPr>
        <w:tc>
          <w:tcPr>
            <w:tcW w:w="720" w:type="dxa"/>
          </w:tcPr>
          <w:p w14:paraId="33BF2C8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81CC7A2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1323645A" w14:textId="77777777" w:rsidR="003D1B71" w:rsidRPr="00CA16E3" w:rsidRDefault="003D1B71" w:rsidP="00C0041F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4FCD83A5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A403E9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627DE8D" w14:textId="77777777" w:rsidTr="00665F95">
        <w:trPr>
          <w:trHeight w:val="4071"/>
        </w:trPr>
        <w:tc>
          <w:tcPr>
            <w:tcW w:w="720" w:type="dxa"/>
          </w:tcPr>
          <w:p w14:paraId="5DA0FF0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465070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32CBCD65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4F936F7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2291BB83" w14:textId="77777777" w:rsidR="007F5B63" w:rsidRDefault="007F5B63" w:rsidP="006D79A8">
      <w:pPr>
        <w:pStyle w:val="Textoindependiente"/>
        <w:rPr>
          <w:lang w:val="es-ES_tradnl"/>
        </w:rPr>
      </w:pPr>
    </w:p>
    <w:p w14:paraId="4BD366D5" w14:textId="77777777" w:rsidR="00A21F0C" w:rsidRDefault="00A21F0C" w:rsidP="006D79A8">
      <w:pPr>
        <w:pStyle w:val="Textoindependiente"/>
        <w:rPr>
          <w:lang w:val="es-ES_tradnl"/>
        </w:rPr>
      </w:pPr>
    </w:p>
    <w:p w14:paraId="081CD5D8" w14:textId="77777777" w:rsidR="00A21F0C" w:rsidRDefault="00A21F0C" w:rsidP="006D79A8">
      <w:pPr>
        <w:pStyle w:val="Textoindependiente"/>
        <w:rPr>
          <w:lang w:val="es-ES_tradnl"/>
        </w:rPr>
      </w:pPr>
    </w:p>
    <w:p w14:paraId="5544787D" w14:textId="77777777" w:rsidR="00A21F0C" w:rsidRDefault="00A21F0C" w:rsidP="006D79A8">
      <w:pPr>
        <w:pStyle w:val="Textoindependiente"/>
        <w:rPr>
          <w:lang w:val="es-ES_tradnl"/>
        </w:rPr>
      </w:pPr>
    </w:p>
    <w:p w14:paraId="3ECF3604" w14:textId="77777777" w:rsidR="00A21F0C" w:rsidRDefault="00A21F0C" w:rsidP="006D79A8">
      <w:pPr>
        <w:pStyle w:val="Textoindependiente"/>
        <w:rPr>
          <w:lang w:val="es-ES_tradnl"/>
        </w:rPr>
      </w:pPr>
    </w:p>
    <w:p w14:paraId="2E5812CB" w14:textId="77777777" w:rsidR="00A21F0C" w:rsidRDefault="00A21F0C" w:rsidP="006D79A8">
      <w:pPr>
        <w:pStyle w:val="Textoindependiente"/>
        <w:rPr>
          <w:lang w:val="es-ES_tradnl"/>
        </w:rPr>
      </w:pPr>
    </w:p>
    <w:p w14:paraId="03D5B956" w14:textId="77777777" w:rsidR="00A21F0C" w:rsidRDefault="00A21F0C" w:rsidP="006D79A8">
      <w:pPr>
        <w:pStyle w:val="Textoindependiente"/>
        <w:rPr>
          <w:lang w:val="es-ES_tradnl"/>
        </w:rPr>
      </w:pPr>
    </w:p>
    <w:p w14:paraId="3933C593" w14:textId="77777777" w:rsidR="00A21F0C" w:rsidRDefault="00A21F0C" w:rsidP="00A21F0C">
      <w:pPr>
        <w:pStyle w:val="Textoindependiente"/>
        <w:rPr>
          <w:lang w:val="es-CO"/>
        </w:rPr>
      </w:pPr>
    </w:p>
    <w:p w14:paraId="122F6E20" w14:textId="77777777" w:rsidR="00A21F0C" w:rsidRDefault="00A21F0C" w:rsidP="00A21F0C">
      <w:pPr>
        <w:pStyle w:val="Textoindependiente"/>
        <w:rPr>
          <w:lang w:val="es-CO"/>
        </w:rPr>
      </w:pPr>
    </w:p>
    <w:p w14:paraId="40A06D4F" w14:textId="77777777" w:rsidR="00A21F0C" w:rsidRDefault="00A21F0C" w:rsidP="00A21F0C">
      <w:pPr>
        <w:pStyle w:val="Textoindependiente"/>
        <w:rPr>
          <w:lang w:val="es-CO"/>
        </w:rPr>
      </w:pPr>
    </w:p>
    <w:p w14:paraId="658E4591" w14:textId="77777777" w:rsidR="00A21F0C" w:rsidRDefault="00A21F0C" w:rsidP="00A21F0C">
      <w:pPr>
        <w:pStyle w:val="Textoindependiente"/>
        <w:rPr>
          <w:lang w:val="es-CO"/>
        </w:rPr>
      </w:pPr>
      <w:r>
        <w:rPr>
          <w:rFonts w:ascii="Calibri Light" w:eastAsia="Calibri Light" w:hAnsi="Calibri Light" w:cs="Calibri Light"/>
          <w:noProof/>
          <w:color w:val="5B9BD4"/>
          <w:lang w:eastAsia="es-ES" w:bidi="es-ES"/>
        </w:rPr>
        <w:drawing>
          <wp:anchor distT="0" distB="0" distL="114300" distR="114300" simplePos="0" relativeHeight="251661312" behindDoc="0" locked="0" layoutInCell="1" allowOverlap="1" wp14:anchorId="7015317D" wp14:editId="78187308">
            <wp:simplePos x="0" y="0"/>
            <wp:positionH relativeFrom="margin">
              <wp:posOffset>2560320</wp:posOffset>
            </wp:positionH>
            <wp:positionV relativeFrom="margin">
              <wp:posOffset>981710</wp:posOffset>
            </wp:positionV>
            <wp:extent cx="809625" cy="2305685"/>
            <wp:effectExtent l="0" t="5080" r="4445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.jpg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3" r="32219"/>
                    <a:stretch/>
                  </pic:blipFill>
                  <pic:spPr bwMode="auto">
                    <a:xfrm rot="16200000">
                      <a:off x="0" y="0"/>
                      <a:ext cx="809625" cy="23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FABA9" w14:textId="77777777" w:rsidR="00A21F0C" w:rsidRDefault="00A21F0C" w:rsidP="00A21F0C">
      <w:pPr>
        <w:pStyle w:val="Textoindependiente"/>
        <w:rPr>
          <w:lang w:val="es-CO"/>
        </w:rPr>
      </w:pPr>
    </w:p>
    <w:p w14:paraId="5A394005" w14:textId="77777777" w:rsidR="00A21F0C" w:rsidRDefault="00A21F0C" w:rsidP="00A21F0C">
      <w:pPr>
        <w:pStyle w:val="Textoindependiente"/>
        <w:rPr>
          <w:lang w:val="es-CO"/>
        </w:rPr>
      </w:pPr>
    </w:p>
    <w:p w14:paraId="6159E08C" w14:textId="77777777" w:rsidR="00A21F0C" w:rsidRDefault="00A21F0C" w:rsidP="00A21F0C">
      <w:pPr>
        <w:pStyle w:val="Textoindependiente"/>
        <w:rPr>
          <w:lang w:val="es-CO"/>
        </w:rPr>
      </w:pPr>
    </w:p>
    <w:p w14:paraId="500847CE" w14:textId="77777777" w:rsidR="00A21F0C" w:rsidRDefault="00A21F0C" w:rsidP="00A21F0C">
      <w:pPr>
        <w:pStyle w:val="Textoindependiente"/>
        <w:rPr>
          <w:lang w:val="es-CO"/>
        </w:rPr>
      </w:pPr>
    </w:p>
    <w:p w14:paraId="68B787B8" w14:textId="77777777" w:rsidR="00A21F0C" w:rsidRDefault="00A21F0C" w:rsidP="00A21F0C">
      <w:pPr>
        <w:pStyle w:val="Textoindependiente"/>
        <w:rPr>
          <w:lang w:val="es-CO"/>
        </w:rPr>
      </w:pPr>
    </w:p>
    <w:p w14:paraId="63DE8E89" w14:textId="77777777" w:rsidR="00A21F0C" w:rsidRDefault="00A21F0C" w:rsidP="00A21F0C">
      <w:pPr>
        <w:pStyle w:val="Textoindependiente"/>
        <w:rPr>
          <w:lang w:val="es-CO"/>
        </w:rPr>
      </w:pPr>
    </w:p>
    <w:p w14:paraId="6C0EFECD" w14:textId="77777777" w:rsidR="00A21F0C" w:rsidRDefault="00A21F0C" w:rsidP="00A21F0C">
      <w:pPr>
        <w:pStyle w:val="Textoindependiente"/>
        <w:rPr>
          <w:lang w:val="es-CO"/>
        </w:rPr>
      </w:pPr>
    </w:p>
    <w:p w14:paraId="1651E0EE" w14:textId="77777777" w:rsidR="00A21F0C" w:rsidRDefault="00A21F0C" w:rsidP="00A21F0C">
      <w:pPr>
        <w:pStyle w:val="Textoindependiente"/>
        <w:rPr>
          <w:lang w:val="es-CO"/>
        </w:rPr>
      </w:pPr>
    </w:p>
    <w:p w14:paraId="5E2ED803" w14:textId="77777777" w:rsidR="00A21F0C" w:rsidRDefault="00A21F0C" w:rsidP="00A21F0C">
      <w:pPr>
        <w:pStyle w:val="Textoindependiente"/>
        <w:rPr>
          <w:lang w:val="es-CO"/>
        </w:rPr>
      </w:pPr>
    </w:p>
    <w:p w14:paraId="4621C4DB" w14:textId="77777777" w:rsidR="00A21F0C" w:rsidRDefault="00A21F0C" w:rsidP="00A21F0C">
      <w:pPr>
        <w:pStyle w:val="Textoindependiente"/>
        <w:rPr>
          <w:lang w:val="es-CO"/>
        </w:rPr>
      </w:pPr>
    </w:p>
    <w:p w14:paraId="1889D044" w14:textId="77777777" w:rsidR="00A21F0C" w:rsidRPr="00080A67" w:rsidRDefault="00A21F0C" w:rsidP="00A21F0C">
      <w:pPr>
        <w:spacing w:before="53"/>
        <w:ind w:left="2445" w:right="2465"/>
        <w:rPr>
          <w:b/>
          <w:sz w:val="20"/>
          <w:lang w:val="es-CO"/>
        </w:rPr>
      </w:pPr>
      <w:r>
        <w:rPr>
          <w:b/>
          <w:sz w:val="20"/>
          <w:lang w:val="es-CO"/>
        </w:rPr>
        <w:t xml:space="preserve">                           </w:t>
      </w:r>
      <w:r>
        <w:rPr>
          <w:b/>
          <w:sz w:val="20"/>
          <w:lang w:val="es-CO"/>
        </w:rPr>
        <w:t xml:space="preserve">Carlos Alberto Osorio Herrera </w:t>
      </w:r>
    </w:p>
    <w:p w14:paraId="7A0777D9" w14:textId="77777777" w:rsidR="00A21F0C" w:rsidRPr="00080A67" w:rsidRDefault="00A21F0C" w:rsidP="00A21F0C">
      <w:pPr>
        <w:spacing w:before="31"/>
        <w:ind w:left="2694"/>
        <w:rPr>
          <w:b/>
          <w:sz w:val="20"/>
          <w:lang w:val="es-CO"/>
        </w:rPr>
      </w:pPr>
      <w:r>
        <w:rPr>
          <w:b/>
          <w:sz w:val="20"/>
          <w:lang w:val="es-CO"/>
        </w:rPr>
        <w:t xml:space="preserve">                    </w:t>
      </w:r>
      <w:r w:rsidRPr="00080A67">
        <w:rPr>
          <w:b/>
          <w:sz w:val="20"/>
          <w:lang w:val="es-CO"/>
        </w:rPr>
        <w:t>C.C. 1.054.</w:t>
      </w:r>
      <w:r>
        <w:rPr>
          <w:b/>
          <w:sz w:val="20"/>
          <w:lang w:val="es-CO"/>
        </w:rPr>
        <w:t xml:space="preserve">570.780 </w:t>
      </w:r>
      <w:r w:rsidRPr="00080A67">
        <w:rPr>
          <w:b/>
          <w:sz w:val="20"/>
          <w:lang w:val="es-CO"/>
        </w:rPr>
        <w:t>La Dorada- Caldas</w:t>
      </w:r>
    </w:p>
    <w:p w14:paraId="0B8DB40D" w14:textId="77777777" w:rsidR="00A21F0C" w:rsidRDefault="00A21F0C" w:rsidP="00A21F0C">
      <w:pPr>
        <w:spacing w:before="32" w:line="276" w:lineRule="auto"/>
        <w:ind w:left="2473" w:right="19" w:hanging="2281"/>
        <w:rPr>
          <w:sz w:val="17"/>
          <w:lang w:val="es-CO"/>
        </w:rPr>
      </w:pPr>
      <w:r w:rsidRPr="00080A67">
        <w:rPr>
          <w:w w:val="95"/>
          <w:sz w:val="17"/>
          <w:lang w:val="es-CO"/>
        </w:rPr>
        <w:t>Para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efectos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legales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hago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constar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que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la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información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suministrada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en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la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presente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hoja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de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vida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es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totalmente</w:t>
      </w:r>
      <w:r w:rsidRPr="00080A67">
        <w:rPr>
          <w:spacing w:val="-20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cierta</w:t>
      </w:r>
      <w:r w:rsidRPr="00080A67">
        <w:rPr>
          <w:spacing w:val="-19"/>
          <w:w w:val="95"/>
          <w:sz w:val="17"/>
          <w:lang w:val="es-CO"/>
        </w:rPr>
        <w:t xml:space="preserve"> </w:t>
      </w:r>
      <w:r w:rsidRPr="00080A67">
        <w:rPr>
          <w:w w:val="95"/>
          <w:sz w:val="17"/>
          <w:lang w:val="es-CO"/>
        </w:rPr>
        <w:t>(</w:t>
      </w:r>
      <w:proofErr w:type="spellStart"/>
      <w:r w:rsidRPr="00080A67">
        <w:rPr>
          <w:w w:val="95"/>
          <w:sz w:val="17"/>
          <w:lang w:val="es-CO"/>
        </w:rPr>
        <w:t>c.s.t</w:t>
      </w:r>
      <w:proofErr w:type="spellEnd"/>
      <w:r w:rsidRPr="00080A67">
        <w:rPr>
          <w:w w:val="95"/>
          <w:sz w:val="17"/>
          <w:lang w:val="es-CO"/>
        </w:rPr>
        <w:t xml:space="preserve">. </w:t>
      </w:r>
      <w:r w:rsidRPr="00080A67">
        <w:rPr>
          <w:sz w:val="17"/>
          <w:lang w:val="es-CO"/>
        </w:rPr>
        <w:t>art.</w:t>
      </w:r>
      <w:r w:rsidRPr="00080A67">
        <w:rPr>
          <w:spacing w:val="-13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62</w:t>
      </w:r>
      <w:r w:rsidRPr="00080A67">
        <w:rPr>
          <w:spacing w:val="-12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núm.</w:t>
      </w:r>
      <w:r w:rsidRPr="00080A67">
        <w:rPr>
          <w:spacing w:val="-13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1º)</w:t>
      </w:r>
      <w:r w:rsidRPr="00080A67">
        <w:rPr>
          <w:spacing w:val="-12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y</w:t>
      </w:r>
      <w:r w:rsidRPr="00080A67">
        <w:rPr>
          <w:spacing w:val="-13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puede</w:t>
      </w:r>
      <w:r w:rsidRPr="00080A67">
        <w:rPr>
          <w:spacing w:val="-13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ser</w:t>
      </w:r>
      <w:r w:rsidRPr="00080A67">
        <w:rPr>
          <w:spacing w:val="-13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verificada</w:t>
      </w:r>
      <w:r w:rsidRPr="00080A67">
        <w:rPr>
          <w:spacing w:val="-12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en</w:t>
      </w:r>
      <w:r w:rsidRPr="00080A67">
        <w:rPr>
          <w:spacing w:val="-14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su</w:t>
      </w:r>
      <w:r w:rsidRPr="00080A67">
        <w:rPr>
          <w:spacing w:val="-12"/>
          <w:sz w:val="17"/>
          <w:lang w:val="es-CO"/>
        </w:rPr>
        <w:t xml:space="preserve"> </w:t>
      </w:r>
      <w:r w:rsidRPr="00080A67">
        <w:rPr>
          <w:sz w:val="17"/>
          <w:lang w:val="es-CO"/>
        </w:rPr>
        <w:t>totalidad.</w:t>
      </w:r>
    </w:p>
    <w:p w14:paraId="5640FFB5" w14:textId="77777777" w:rsidR="00A21F0C" w:rsidRDefault="00A21F0C" w:rsidP="00A21F0C">
      <w:pPr>
        <w:spacing w:before="32" w:line="276" w:lineRule="auto"/>
        <w:ind w:left="2473" w:right="19" w:hanging="2281"/>
        <w:rPr>
          <w:sz w:val="17"/>
          <w:lang w:val="es-CO"/>
        </w:rPr>
      </w:pPr>
    </w:p>
    <w:p w14:paraId="169EAA4F" w14:textId="77777777" w:rsidR="00A21F0C" w:rsidRPr="00CA16E3" w:rsidRDefault="00A21F0C" w:rsidP="006D79A8">
      <w:pPr>
        <w:pStyle w:val="Textoindependiente"/>
        <w:rPr>
          <w:lang w:val="es-ES_tradnl"/>
        </w:rPr>
      </w:pPr>
    </w:p>
    <w:sectPr w:rsidR="00A21F0C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D9CDE" w14:textId="77777777" w:rsidR="00C0041F" w:rsidRDefault="00C0041F" w:rsidP="00590471">
      <w:r>
        <w:separator/>
      </w:r>
    </w:p>
  </w:endnote>
  <w:endnote w:type="continuationSeparator" w:id="0">
    <w:p w14:paraId="0B744E7F" w14:textId="77777777" w:rsidR="00C0041F" w:rsidRDefault="00C0041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01E607" w14:textId="77777777" w:rsidR="00C0041F" w:rsidRDefault="00C0041F" w:rsidP="00590471">
      <w:r>
        <w:separator/>
      </w:r>
    </w:p>
  </w:footnote>
  <w:footnote w:type="continuationSeparator" w:id="0">
    <w:p w14:paraId="07389E09" w14:textId="77777777" w:rsidR="00C0041F" w:rsidRDefault="00C0041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BCB24" w14:textId="77777777"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569855F" wp14:editId="6C2E9548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D8FD5A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92849B9"/>
    <w:multiLevelType w:val="hybridMultilevel"/>
    <w:tmpl w:val="AE6C088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1F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6834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21F0C"/>
    <w:rsid w:val="00A31464"/>
    <w:rsid w:val="00A31B16"/>
    <w:rsid w:val="00A33613"/>
    <w:rsid w:val="00A47A8D"/>
    <w:rsid w:val="00A54D72"/>
    <w:rsid w:val="00AC6C7E"/>
    <w:rsid w:val="00B4158A"/>
    <w:rsid w:val="00B6466C"/>
    <w:rsid w:val="00BB1B5D"/>
    <w:rsid w:val="00BC22C7"/>
    <w:rsid w:val="00BD195A"/>
    <w:rsid w:val="00C0041F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32141A1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0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hia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DC8AD942B64971A426C5CDEBA578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7BE204-BF06-4301-BDCF-A7AAF3749F07}"/>
      </w:docPartPr>
      <w:docPartBody>
        <w:p w:rsidR="00F678B7" w:rsidRDefault="00F678B7">
          <w:pPr>
            <w:pStyle w:val="99DC8AD942B64971A426C5CDEBA5783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F97543321ACB4571AA04929BB504C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1C215-C5B7-48EE-AA5B-3DF4C2715783}"/>
      </w:docPartPr>
      <w:docPartBody>
        <w:p w:rsidR="00F678B7" w:rsidRDefault="00F678B7">
          <w:pPr>
            <w:pStyle w:val="F97543321ACB4571AA04929BB504C48A"/>
          </w:pPr>
          <w:r w:rsidRPr="00F20161">
            <w:t>Formación</w:t>
          </w:r>
        </w:p>
      </w:docPartBody>
    </w:docPart>
    <w:docPart>
      <w:docPartPr>
        <w:name w:val="3750D6AFF4AD499EBEFED215D9550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D45634-BC0E-4C08-9605-CFF3FBC1527C}"/>
      </w:docPartPr>
      <w:docPartBody>
        <w:p w:rsidR="00F678B7" w:rsidRDefault="00F678B7">
          <w:pPr>
            <w:pStyle w:val="3750D6AFF4AD499EBEFED215D95507E0"/>
          </w:pPr>
          <w:r w:rsidRPr="00F20161">
            <w:t>Liderazgo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8B7"/>
    <w:rsid w:val="00F6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907BF0940184686AE0E6C7E2A8AEE4A">
    <w:name w:val="E907BF0940184686AE0E6C7E2A8AEE4A"/>
  </w:style>
  <w:style w:type="paragraph" w:customStyle="1" w:styleId="96B019A8A000473B8E6A02F71BFC61B6">
    <w:name w:val="96B019A8A000473B8E6A02F71BFC61B6"/>
  </w:style>
  <w:style w:type="paragraph" w:customStyle="1" w:styleId="99DC8AD942B64971A426C5CDEBA5783B">
    <w:name w:val="99DC8AD942B64971A426C5CDEBA5783B"/>
  </w:style>
  <w:style w:type="paragraph" w:customStyle="1" w:styleId="24EBDE6548644796968448DE898F43AB">
    <w:name w:val="24EBDE6548644796968448DE898F43AB"/>
  </w:style>
  <w:style w:type="paragraph" w:customStyle="1" w:styleId="6A6D5556B8684290929A9871A37E6F2B">
    <w:name w:val="6A6D5556B8684290929A9871A37E6F2B"/>
  </w:style>
  <w:style w:type="paragraph" w:customStyle="1" w:styleId="634EA11E495E4C8EBAC3B772C1CE9A91">
    <w:name w:val="634EA11E495E4C8EBAC3B772C1CE9A91"/>
  </w:style>
  <w:style w:type="paragraph" w:customStyle="1" w:styleId="14F857D77D034CEC9CAE9FFA454BA747">
    <w:name w:val="14F857D77D034CEC9CAE9FFA454BA747"/>
  </w:style>
  <w:style w:type="paragraph" w:customStyle="1" w:styleId="89DF95F522B6436FB65E1E8FB5895EA9">
    <w:name w:val="89DF95F522B6436FB65E1E8FB5895EA9"/>
  </w:style>
  <w:style w:type="paragraph" w:customStyle="1" w:styleId="C646FE19A54342CC8BB0C1F5FB321A5A">
    <w:name w:val="C646FE19A54342CC8BB0C1F5FB321A5A"/>
  </w:style>
  <w:style w:type="paragraph" w:customStyle="1" w:styleId="54B6FD2E777C4B698E89B75730046CBF">
    <w:name w:val="54B6FD2E777C4B698E89B75730046CBF"/>
  </w:style>
  <w:style w:type="paragraph" w:customStyle="1" w:styleId="B8E834AD8254438A86177D4B05481B9C">
    <w:name w:val="B8E834AD8254438A86177D4B05481B9C"/>
  </w:style>
  <w:style w:type="paragraph" w:customStyle="1" w:styleId="FA7915B39EFD4D1C9AB59C21D109C9B6">
    <w:name w:val="FA7915B39EFD4D1C9AB59C21D109C9B6"/>
  </w:style>
  <w:style w:type="paragraph" w:customStyle="1" w:styleId="351CA4B5F98947D7B60B929098FE2AA8">
    <w:name w:val="351CA4B5F98947D7B60B929098FE2AA8"/>
  </w:style>
  <w:style w:type="paragraph" w:customStyle="1" w:styleId="25FDF31B33ED48E199CBEB338114B535">
    <w:name w:val="25FDF31B33ED48E199CBEB338114B535"/>
  </w:style>
  <w:style w:type="paragraph" w:customStyle="1" w:styleId="4DEDAEECBBB64FB3BF09D3D1B4833154">
    <w:name w:val="4DEDAEECBBB64FB3BF09D3D1B4833154"/>
  </w:style>
  <w:style w:type="paragraph" w:customStyle="1" w:styleId="B1794519BFA44B7D9198F2D06461581B">
    <w:name w:val="B1794519BFA44B7D9198F2D06461581B"/>
  </w:style>
  <w:style w:type="paragraph" w:customStyle="1" w:styleId="0281D5C6B2934ADEBBCF5BC2ABF7AA1A">
    <w:name w:val="0281D5C6B2934ADEBBCF5BC2ABF7AA1A"/>
  </w:style>
  <w:style w:type="paragraph" w:customStyle="1" w:styleId="34A07565DFAC49058E9FD8E9F4FFAF79">
    <w:name w:val="34A07565DFAC49058E9FD8E9F4FFAF79"/>
  </w:style>
  <w:style w:type="paragraph" w:customStyle="1" w:styleId="BB994F32A8AF43C48D442C3E144F2D99">
    <w:name w:val="BB994F32A8AF43C48D442C3E144F2D99"/>
  </w:style>
  <w:style w:type="paragraph" w:customStyle="1" w:styleId="F97543321ACB4571AA04929BB504C48A">
    <w:name w:val="F97543321ACB4571AA04929BB504C48A"/>
  </w:style>
  <w:style w:type="paragraph" w:customStyle="1" w:styleId="CFE57E32B146424CB46A2AD676B7E24B">
    <w:name w:val="CFE57E32B146424CB46A2AD676B7E24B"/>
  </w:style>
  <w:style w:type="paragraph" w:customStyle="1" w:styleId="C666A49D64C64A488310DFC47B8EDD65">
    <w:name w:val="C666A49D64C64A488310DFC47B8EDD65"/>
  </w:style>
  <w:style w:type="paragraph" w:customStyle="1" w:styleId="9233B7A569F94F46BF7691965E637EF3">
    <w:name w:val="9233B7A569F94F46BF7691965E637EF3"/>
  </w:style>
  <w:style w:type="paragraph" w:customStyle="1" w:styleId="B7AF75084D5148F5B1FF0CB57F2A104D">
    <w:name w:val="B7AF75084D5148F5B1FF0CB57F2A104D"/>
  </w:style>
  <w:style w:type="paragraph" w:customStyle="1" w:styleId="59B697EC1E86403096E3D3A01047D6DD">
    <w:name w:val="59B697EC1E86403096E3D3A01047D6DD"/>
  </w:style>
  <w:style w:type="paragraph" w:customStyle="1" w:styleId="3750D6AFF4AD499EBEFED215D95507E0">
    <w:name w:val="3750D6AFF4AD499EBEFED215D95507E0"/>
  </w:style>
  <w:style w:type="paragraph" w:customStyle="1" w:styleId="307B0A043FC84AD48E937A6F09A3E5D9">
    <w:name w:val="307B0A043FC84AD48E937A6F09A3E5D9"/>
  </w:style>
  <w:style w:type="paragraph" w:customStyle="1" w:styleId="4C9D8CAD924445B0B7300DD59AF712EC">
    <w:name w:val="4C9D8CAD924445B0B7300DD59AF712EC"/>
  </w:style>
  <w:style w:type="paragraph" w:customStyle="1" w:styleId="08BAA52BA62C4F448152E4262ED17919">
    <w:name w:val="08BAA52BA62C4F448152E4262ED17919"/>
  </w:style>
  <w:style w:type="paragraph" w:customStyle="1" w:styleId="303E3529EC834F2891AF0A11CAFBB7A7">
    <w:name w:val="303E3529EC834F2891AF0A11CAFBB7A7"/>
  </w:style>
  <w:style w:type="paragraph" w:customStyle="1" w:styleId="07D5C072B1584D4D881BC88054DAD279">
    <w:name w:val="07D5C072B1584D4D881BC88054DAD279"/>
  </w:style>
  <w:style w:type="paragraph" w:customStyle="1" w:styleId="56B7A4A67EA74B4A97A7E15AD2A91C34">
    <w:name w:val="56B7A4A67EA74B4A97A7E15AD2A91C34"/>
  </w:style>
  <w:style w:type="paragraph" w:customStyle="1" w:styleId="7E17D1E8811142F5BBDD0AA3A3F29036">
    <w:name w:val="7E17D1E8811142F5BBDD0AA3A3F2903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13521EB25CF425FA12FB41A22A8432A">
    <w:name w:val="613521EB25CF425FA12FB41A22A843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140</Words>
  <Characters>1056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2019-12-20T00:44:00Z</dcterms:created>
  <dcterms:modified xsi:type="dcterms:W3CDTF">2019-12-20T00:44:00Z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